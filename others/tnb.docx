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hAnsi="Times New Roman" w:cs="Times New Roman"/>
          <w:noProof/>
        </w:rPr>
        <w:id w:val="-1724750495"/>
        <w:docPartObj>
          <w:docPartGallery w:val="Cover Pages"/>
          <w:docPartUnique/>
        </w:docPartObj>
      </w:sdtPr>
      <w:sdtEndPr/>
      <w:sdtContent>
        <w:p w:rsidR="00D01B67" w:rsidRPr="00343E6E" w:rsidRDefault="00583F71">
          <w:pPr>
            <w:rPr>
              <w:rFonts w:ascii="Times New Roman" w:hAnsi="Times New Roman" w:cs="Times New Roman"/>
              <w:noProof/>
            </w:rPr>
          </w:pPr>
          <w:r w:rsidRPr="00343E6E">
            <w:rPr>
              <w:rFonts w:ascii="Times New Roman" w:hAnsi="Times New Roman" w:cs="Times New Roman"/>
              <w:noProof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791200" cy="6210300"/>
                    <wp:effectExtent l="0" t="0" r="12700" b="11430"/>
                    <wp:wrapTopAndBottom/>
                    <wp:docPr id="6" name="Text Box 6" descr="Title, Subtitle, and Abstrac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9120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D01B67" w:rsidRPr="00343E6E" w:rsidRDefault="00F2445F">
                                <w:pPr>
                                  <w:pStyle w:val="Title"/>
                                  <w:rPr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sz w:val="72"/>
                                    </w:rPr>
                                    <w:alias w:val="Title"/>
                                    <w:tag w:val=""/>
                                    <w:id w:val="701364701"/>
                                    <w:placeholder>
                                      <w:docPart w:val="FACEA3DFF69A4BC68B580C06B2697D6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43E6E" w:rsidRPr="00343E6E">
                                      <w:rPr>
                                        <w:sz w:val="72"/>
                                      </w:rPr>
                                      <w:t>Quản lý thẻ nhà báo</w:t>
                                    </w:r>
                                  </w:sdtContent>
                                </w:sdt>
                              </w:p>
                              <w:p w:rsidR="00D01B67" w:rsidRPr="00343E6E" w:rsidRDefault="00343E6E">
                                <w:pPr>
                                  <w:pStyle w:val="Subtitle"/>
                                  <w:rPr>
                                    <w:sz w:val="52"/>
                                  </w:rPr>
                                </w:pPr>
                                <w:r w:rsidRPr="00343E6E">
                                  <w:rPr>
                                    <w:sz w:val="52"/>
                                  </w:rPr>
                                  <w:t>06</w:t>
                                </w:r>
                                <w:r w:rsidRPr="00343E6E">
                                  <w:rPr>
                                    <w:sz w:val="44"/>
                                  </w:rPr>
                                  <w:t>/</w:t>
                                </w:r>
                                <w:sdt>
                                  <w:sdtPr>
                                    <w:rPr>
                                      <w:sz w:val="52"/>
                                    </w:rPr>
                                    <w:alias w:val="Date"/>
                                    <w:id w:val="1417830956"/>
                                    <w:placeholder>
                                      <w:docPart w:val="603DED20DAF545D4A0C7D2559465A05B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6-02T00:00:00Z"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Pr="00343E6E">
                                      <w:rPr>
                                        <w:sz w:val="52"/>
                                      </w:rPr>
                                      <w:t>2016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Abstract"/>
                                  <w:id w:val="106622669"/>
                                  <w:placeholder>
                                    <w:docPart w:val="4589D2B2E5734B4BB8603F076ED63901"/>
                                  </w:placeholder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D01B67" w:rsidRDefault="00B654FE">
                                    <w:pPr>
                                      <w:pStyle w:val="Abstract"/>
                                    </w:pPr>
                                    <w:r>
                                      <w:t>Tài liệu giới thiệu và hướng dẫn sử dụ</w:t>
                                    </w:r>
                                    <w:r w:rsidR="00903084">
                                      <w:t>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6" type="#_x0000_t202" alt="Title, Subtitle, and Abstract" style="position:absolute;margin-left:0;margin-top:0;width:456pt;height:489pt;z-index:251659264;visibility:visible;mso-wrap-style:square;mso-width-percent:1000;mso-height-percent:850;mso-left-percent:93;mso-wrap-distance-left:9pt;mso-wrap-distance-top:0;mso-wrap-distance-right:9pt;mso-wrap-distance-bottom:0;mso-position-horizontal-relative:page;mso-position-vertical:bottom;mso-position-vertical-relative:margin;mso-width-percent:1000;mso-height-percent:85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" filled="f" stroked="f" strokeweight=".5pt">
                    <v:textbox inset="0,0,0,0">
                      <w:txbxContent>
                        <w:p w:rsidR="00D01B67" w:rsidRPr="00343E6E" w:rsidRDefault="00F2445F">
                          <w:pPr>
                            <w:pStyle w:val="Title"/>
                            <w:rPr>
                              <w:sz w:val="72"/>
                            </w:rPr>
                          </w:pPr>
                          <w:sdt>
                            <w:sdtPr>
                              <w:rPr>
                                <w:sz w:val="72"/>
                              </w:rPr>
                              <w:alias w:val="Title"/>
                              <w:tag w:val=""/>
                              <w:id w:val="701364701"/>
                              <w:placeholder>
                                <w:docPart w:val="FACEA3DFF69A4BC68B580C06B2697D69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43E6E" w:rsidRPr="00343E6E">
                                <w:rPr>
                                  <w:sz w:val="72"/>
                                </w:rPr>
                                <w:t>Quản lý thẻ nhà báo</w:t>
                              </w:r>
                            </w:sdtContent>
                          </w:sdt>
                        </w:p>
                        <w:p w:rsidR="00D01B67" w:rsidRPr="00343E6E" w:rsidRDefault="00343E6E">
                          <w:pPr>
                            <w:pStyle w:val="Subtitle"/>
                            <w:rPr>
                              <w:sz w:val="52"/>
                            </w:rPr>
                          </w:pPr>
                          <w:r w:rsidRPr="00343E6E">
                            <w:rPr>
                              <w:sz w:val="52"/>
                            </w:rPr>
                            <w:t>06</w:t>
                          </w:r>
                          <w:r w:rsidRPr="00343E6E">
                            <w:rPr>
                              <w:sz w:val="44"/>
                            </w:rPr>
                            <w:t>/</w:t>
                          </w:r>
                          <w:sdt>
                            <w:sdtPr>
                              <w:rPr>
                                <w:sz w:val="52"/>
                              </w:rPr>
                              <w:alias w:val="Date"/>
                              <w:id w:val="1417830956"/>
                              <w:placeholder>
                                <w:docPart w:val="603DED20DAF545D4A0C7D2559465A05B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6-02T00:00:00Z"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Pr="00343E6E">
                                <w:rPr>
                                  <w:sz w:val="52"/>
                                </w:rPr>
                                <w:t>2016</w:t>
                              </w:r>
                            </w:sdtContent>
                          </w:sdt>
                        </w:p>
                        <w:sdt>
                          <w:sdtPr>
                            <w:alias w:val="Abstract"/>
                            <w:id w:val="106622669"/>
                            <w:placeholder>
                              <w:docPart w:val="4589D2B2E5734B4BB8603F076ED63901"/>
                            </w:placeholder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D01B67" w:rsidRDefault="00B654FE">
                              <w:pPr>
                                <w:pStyle w:val="Abstract"/>
                              </w:pPr>
                              <w:r>
                                <w:t>Tài liệu giới thiệu và hướng dẫn sử dụ</w:t>
                              </w:r>
                              <w:r w:rsidR="00903084">
                                <w:t>ng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  <w:r w:rsidRPr="00343E6E">
            <w:rPr>
              <w:rFonts w:ascii="Times New Roman" w:eastAsiaTheme="majorEastAsia" w:hAnsi="Times New Roman" w:cs="Times New Roman"/>
              <w:noProof/>
              <w:sz w:val="76"/>
              <w:szCs w:val="72"/>
              <w:lang w:val="vi-VN" w:eastAsia="vi-V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722630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5500</wp14:pctPosVOffset>
                        </wp:positionV>
                      </mc:Choice>
                      <mc:Fallback>
                        <wp:positionV relativeFrom="page">
                          <wp:posOffset>553085</wp:posOffset>
                        </wp:positionV>
                      </mc:Fallback>
                    </mc:AlternateContent>
                    <wp:extent cx="6248400" cy="1285875"/>
                    <wp:effectExtent l="0" t="0" r="0" b="5715"/>
                    <wp:wrapTopAndBottom/>
                    <wp:docPr id="3" name="Text Box 3" descr="Company contact information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248400" cy="12858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01B67" w:rsidRDefault="00F2445F">
                                <w:pPr>
                                  <w:pStyle w:val="NoSpacing"/>
                                  <w:rPr>
                                    <w:kern w:val="20"/>
                                  </w:rPr>
                                </w:pPr>
                                <w:sdt>
                                  <w:sdtPr>
                                    <w:rPr>
                                      <w:kern w:val="20"/>
                                    </w:rPr>
                                    <w:alias w:val="Company"/>
                                    <w:tag w:val=""/>
                                    <w:id w:val="-1516756383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C2894">
                                      <w:rPr>
                                        <w:kern w:val="20"/>
                                      </w:rPr>
                                      <w:t>Công ty cổ phần iNews</w:t>
                                    </w:r>
                                  </w:sdtContent>
                                </w:sdt>
                              </w:p>
                              <w:p w:rsidR="00D01B67" w:rsidRDefault="00F2445F">
                                <w:pPr>
                                  <w:pStyle w:val="NoSpacing"/>
                                </w:pPr>
                                <w:sdt>
                                  <w:sdtPr>
                                    <w:alias w:val="Street Address"/>
                                    <w:tag w:val="Street Address"/>
                                    <w:id w:val="985824367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9C2894" w:rsidRPr="009C2894">
                                      <w:t>Số 247 Cầu Giấy, Phường Dịch Vọng, Quận Cầu Giấy, TP Hà Nội</w:t>
                                    </w:r>
                                  </w:sdtContent>
                                </w:sdt>
                              </w:p>
                              <w:p w:rsidR="00D01B67" w:rsidRPr="003B6C64" w:rsidRDefault="003B6C64">
                                <w:pPr>
                                  <w:pStyle w:val="NoSpacing"/>
                                  <w:rPr>
                                    <w:lang w:val="fr-FR"/>
                                  </w:rPr>
                                </w:pPr>
                                <w:r w:rsidRPr="003B6C64">
                                  <w:rPr>
                                    <w:rStyle w:val="Strong"/>
                                    <w:lang w:val="fr-FR"/>
                                  </w:rPr>
                                  <w:t>ĐT</w:t>
                                </w:r>
                                <w:r w:rsidR="00583F71" w:rsidRPr="003B6C64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lang w:val="fr-FR"/>
                                    </w:rPr>
                                    <w:alias w:val="Telephone"/>
                                    <w:tag w:val="Telephone"/>
                                    <w:id w:val="-100575521"/>
                                    <w:dataBinding w:prefixMappings="xmlns:ns0='http://schemas.microsoft.com/office/2006/coverPageProps' " w:xpath="/ns0:CoverPageProperties[1]/ns0:CompanyPhone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Pr="003B6C64">
                                      <w:rPr>
                                        <w:lang w:val="fr-FR"/>
                                      </w:rPr>
                                      <w:t>043. 7931188</w:t>
                                    </w:r>
                                  </w:sdtContent>
                                </w:sdt>
                              </w:p>
                              <w:p w:rsidR="00D01B67" w:rsidRPr="003B6C64" w:rsidRDefault="00583F71">
                                <w:pPr>
                                  <w:pStyle w:val="NoSpacing"/>
                                  <w:rPr>
                                    <w:lang w:val="fr-FR"/>
                                  </w:rPr>
                                </w:pPr>
                                <w:r w:rsidRPr="003B6C64">
                                  <w:rPr>
                                    <w:rStyle w:val="Strong"/>
                                    <w:lang w:val="fr-FR"/>
                                  </w:rPr>
                                  <w:t>Fax</w:t>
                                </w:r>
                                <w:r w:rsidRPr="003B6C64">
                                  <w:rPr>
                                    <w:lang w:val="fr-FR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lang w:val="fr-FR"/>
                                    </w:rPr>
                                    <w:alias w:val="Fax"/>
                                    <w:tag w:val="Fax"/>
                                    <w:id w:val="258885103"/>
                                    <w:dataBinding w:prefixMappings="xmlns:ns0='http://schemas.microsoft.com/office/2006/coverPageProps' " w:xpath="/ns0:CoverPageProperties[1]/ns0:CompanyFax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B6C64" w:rsidRPr="003B6C64">
                                      <w:rPr>
                                        <w:lang w:val="fr-FR"/>
                                      </w:rPr>
                                      <w:t>043. 7930979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Website"/>
                                  <w:tag w:val="Website"/>
                                  <w:id w:val="665754443"/>
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D01B67" w:rsidRPr="003B6C64" w:rsidRDefault="003B6C64">
                                    <w:pPr>
                                      <w:rPr>
                                        <w:lang w:val="fr-FR"/>
                                      </w:rPr>
                                    </w:pPr>
                                    <w:r w:rsidRPr="003B6C64">
                                      <w:t>tintuc.vn</w:t>
                                    </w:r>
                                  </w:p>
                                </w:sdtContent>
                              </w:sdt>
                              <w:p w:rsidR="00D01B67" w:rsidRPr="003B6C64" w:rsidRDefault="00D01B67">
                                <w:pPr>
                                  <w:rPr>
                                    <w:lang w:val="fr-F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80400</wp14:pctWidth>
                    </wp14:sizeRelH>
                    <wp14:sizeRelV relativeFrom="page">
                      <wp14:pctHeight>15000</wp14:pctHeight>
                    </wp14:sizeRelV>
                  </wp:anchor>
                </w:drawing>
              </mc:Choice>
              <mc:Fallback>
                <w:pict>
                  <v:shape id="Text Box 3" o:spid="_x0000_s1027" type="#_x0000_t202" alt="Company contact information" style="position:absolute;margin-left:0;margin-top:0;width:492pt;height:101.25pt;z-index:251660288;visibility:visible;mso-wrap-style:square;mso-width-percent:804;mso-height-percent:150;mso-left-percent:93;mso-top-percent:55;mso-wrap-distance-left:9pt;mso-wrap-distance-top:0;mso-wrap-distance-right:9pt;mso-wrap-distance-bottom:0;mso-position-horizontal-relative:page;mso-position-vertical-relative:page;mso-width-percent:804;mso-height-percent:150;mso-left-percent:93;mso-top-percent: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" o:allowincell="f" o:allowoverlap="f" filled="f" stroked="f" strokeweight=".5pt">
                    <v:textbox style="mso-fit-shape-to-text:t" inset="0,0,0,0">
                      <w:txbxContent>
                        <w:p w:rsidR="00D01B67" w:rsidRDefault="00F2445F">
                          <w:pPr>
                            <w:pStyle w:val="NoSpacing"/>
                            <w:rPr>
                              <w:kern w:val="20"/>
                            </w:rPr>
                          </w:pPr>
                          <w:sdt>
                            <w:sdtPr>
                              <w:rPr>
                                <w:kern w:val="20"/>
                              </w:rPr>
                              <w:alias w:val="Company"/>
                              <w:tag w:val=""/>
                              <w:id w:val="-1516756383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C2894">
                                <w:rPr>
                                  <w:kern w:val="20"/>
                                </w:rPr>
                                <w:t>Công ty cổ phần iNews</w:t>
                              </w:r>
                            </w:sdtContent>
                          </w:sdt>
                        </w:p>
                        <w:p w:rsidR="00D01B67" w:rsidRDefault="00F2445F">
                          <w:pPr>
                            <w:pStyle w:val="NoSpacing"/>
                          </w:pPr>
                          <w:sdt>
                            <w:sdtPr>
                              <w:alias w:val="Street Address"/>
                              <w:tag w:val="Street Address"/>
                              <w:id w:val="985824367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9C2894" w:rsidRPr="009C2894">
                                <w:t>Số 247 Cầu Giấy, Phường Dịch Vọng, Quận Cầu Giấy, TP Hà Nội</w:t>
                              </w:r>
                            </w:sdtContent>
                          </w:sdt>
                        </w:p>
                        <w:p w:rsidR="00D01B67" w:rsidRPr="003B6C64" w:rsidRDefault="003B6C64">
                          <w:pPr>
                            <w:pStyle w:val="NoSpacing"/>
                            <w:rPr>
                              <w:lang w:val="fr-FR"/>
                            </w:rPr>
                          </w:pPr>
                          <w:r w:rsidRPr="003B6C64">
                            <w:rPr>
                              <w:rStyle w:val="Strong"/>
                              <w:lang w:val="fr-FR"/>
                            </w:rPr>
                            <w:t>ĐT</w:t>
                          </w:r>
                          <w:r w:rsidR="00583F71" w:rsidRPr="003B6C64">
                            <w:rPr>
                              <w:lang w:val="fr-FR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lang w:val="fr-FR"/>
                              </w:rPr>
                              <w:alias w:val="Telephone"/>
                              <w:tag w:val="Telephone"/>
                              <w:id w:val="-100575521"/>
                              <w:dataBinding w:prefixMappings="xmlns:ns0='http://schemas.microsoft.com/office/2006/coverPageProps' " w:xpath="/ns0:CoverPageProperties[1]/ns0:CompanyPhone[1]" w:storeItemID="{55AF091B-3C7A-41E3-B477-F2FDAA23CFDA}"/>
                              <w:text/>
                            </w:sdtPr>
                            <w:sdtEndPr/>
                            <w:sdtContent>
                              <w:r w:rsidRPr="003B6C64">
                                <w:rPr>
                                  <w:lang w:val="fr-FR"/>
                                </w:rPr>
                                <w:t>043. 7931188</w:t>
                              </w:r>
                            </w:sdtContent>
                          </w:sdt>
                        </w:p>
                        <w:p w:rsidR="00D01B67" w:rsidRPr="003B6C64" w:rsidRDefault="00583F71">
                          <w:pPr>
                            <w:pStyle w:val="NoSpacing"/>
                            <w:rPr>
                              <w:lang w:val="fr-FR"/>
                            </w:rPr>
                          </w:pPr>
                          <w:r w:rsidRPr="003B6C64">
                            <w:rPr>
                              <w:rStyle w:val="Strong"/>
                              <w:lang w:val="fr-FR"/>
                            </w:rPr>
                            <w:t>Fax</w:t>
                          </w:r>
                          <w:r w:rsidRPr="003B6C64">
                            <w:rPr>
                              <w:lang w:val="fr-FR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lang w:val="fr-FR"/>
                              </w:rPr>
                              <w:alias w:val="Fax"/>
                              <w:tag w:val="Fax"/>
                              <w:id w:val="258885103"/>
                              <w:dataBinding w:prefixMappings="xmlns:ns0='http://schemas.microsoft.com/office/2006/coverPageProps' " w:xpath="/ns0:CoverPageProperties[1]/ns0:CompanyFax[1]" w:storeItemID="{55AF091B-3C7A-41E3-B477-F2FDAA23CFDA}"/>
                              <w:text/>
                            </w:sdtPr>
                            <w:sdtEndPr/>
                            <w:sdtContent>
                              <w:r w:rsidR="003B6C64" w:rsidRPr="003B6C64">
                                <w:rPr>
                                  <w:lang w:val="fr-FR"/>
                                </w:rPr>
                                <w:t>043. 7930979</w:t>
                              </w:r>
                            </w:sdtContent>
                          </w:sdt>
                        </w:p>
                        <w:sdt>
                          <w:sdtPr>
                            <w:alias w:val="Website"/>
                            <w:tag w:val="Website"/>
                            <w:id w:val="665754443"/>
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<w:text/>
                          </w:sdtPr>
                          <w:sdtEndPr/>
                          <w:sdtContent>
                            <w:p w:rsidR="00D01B67" w:rsidRPr="003B6C64" w:rsidRDefault="003B6C64">
                              <w:pPr>
                                <w:rPr>
                                  <w:lang w:val="fr-FR"/>
                                </w:rPr>
                              </w:pPr>
                              <w:r w:rsidRPr="003B6C64">
                                <w:t>tintuc.vn</w:t>
                              </w:r>
                            </w:p>
                          </w:sdtContent>
                        </w:sdt>
                        <w:p w:rsidR="00D01B67" w:rsidRPr="003B6C64" w:rsidRDefault="00D01B67">
                          <w:pPr>
                            <w:rPr>
                              <w:lang w:val="fr-FR"/>
                            </w:rPr>
                          </w:pPr>
                        </w:p>
                      </w:txbxContent>
                    </v:textbox>
                    <w10:wrap type="topAndBottom" anchorx="page" anchory="page"/>
                  </v:shape>
                </w:pict>
              </mc:Fallback>
            </mc:AlternateContent>
          </w:r>
          <w:r w:rsidRPr="00343E6E">
            <w:rPr>
              <w:rFonts w:ascii="Times New Roman" w:hAnsi="Times New Roman" w:cs="Times New Roman"/>
              <w:noProof/>
            </w:rPr>
            <w:br w:type="page"/>
          </w:r>
        </w:p>
      </w:sdtContent>
    </w:sdt>
    <w:sdt>
      <w:sdtPr>
        <w:rPr>
          <w:rFonts w:ascii="Times New Roman" w:hAnsi="Times New Roman" w:cs="Times New Roman"/>
          <w:sz w:val="20"/>
        </w:rPr>
        <w:id w:val="18660232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01B67" w:rsidRPr="00343E6E" w:rsidRDefault="00295FBA">
          <w:pPr>
            <w:pStyle w:val="TOCHeading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Nội dung</w:t>
          </w:r>
        </w:p>
        <w:p w:rsidR="003E7ED3" w:rsidRDefault="00583F71" w:rsidP="009C707C">
          <w:pPr>
            <w:pStyle w:val="TOC1"/>
            <w:rPr>
              <w:rFonts w:eastAsiaTheme="minorEastAsia"/>
              <w:color w:val="auto"/>
              <w:kern w:val="0"/>
              <w:szCs w:val="22"/>
              <w:lang w:val="vi-VN" w:eastAsia="vi-VN"/>
            </w:rPr>
          </w:pPr>
          <w:r w:rsidRPr="00343E6E">
            <w:rPr>
              <w:sz w:val="22"/>
            </w:rPr>
            <w:fldChar w:fldCharType="begin"/>
          </w:r>
          <w:r w:rsidRPr="00343E6E">
            <w:instrText xml:space="preserve"> TOC \o "1-1" \h \z \u </w:instrText>
          </w:r>
          <w:r w:rsidRPr="00343E6E">
            <w:rPr>
              <w:sz w:val="22"/>
            </w:rPr>
            <w:fldChar w:fldCharType="separate"/>
          </w:r>
          <w:hyperlink w:anchor="_Toc452712454" w:history="1">
            <w:r w:rsidR="003E7ED3" w:rsidRPr="00844F18">
              <w:rPr>
                <w:rStyle w:val="Hyperlink"/>
              </w:rPr>
              <w:t>Các chức năng trong hệ thống</w:t>
            </w:r>
            <w:r w:rsidR="003E7ED3">
              <w:rPr>
                <w:webHidden/>
              </w:rPr>
              <w:tab/>
            </w:r>
            <w:r w:rsidR="003E7ED3">
              <w:rPr>
                <w:webHidden/>
              </w:rPr>
              <w:fldChar w:fldCharType="begin"/>
            </w:r>
            <w:r w:rsidR="003E7ED3">
              <w:rPr>
                <w:webHidden/>
              </w:rPr>
              <w:instrText xml:space="preserve"> PAGEREF _Toc452712454 \h </w:instrText>
            </w:r>
            <w:r w:rsidR="003E7ED3">
              <w:rPr>
                <w:webHidden/>
              </w:rPr>
            </w:r>
            <w:r w:rsidR="003E7ED3">
              <w:rPr>
                <w:webHidden/>
              </w:rPr>
              <w:fldChar w:fldCharType="separate"/>
            </w:r>
            <w:r w:rsidR="003E7ED3">
              <w:rPr>
                <w:webHidden/>
              </w:rPr>
              <w:t>1</w:t>
            </w:r>
            <w:r w:rsidR="003E7ED3">
              <w:rPr>
                <w:webHidden/>
              </w:rPr>
              <w:fldChar w:fldCharType="end"/>
            </w:r>
          </w:hyperlink>
        </w:p>
        <w:p w:rsidR="003E7ED3" w:rsidRDefault="003E7ED3" w:rsidP="009C707C">
          <w:pPr>
            <w:pStyle w:val="TOC1"/>
            <w:rPr>
              <w:rFonts w:eastAsiaTheme="minorEastAsia"/>
              <w:color w:val="auto"/>
              <w:kern w:val="0"/>
              <w:szCs w:val="22"/>
              <w:lang w:val="vi-VN" w:eastAsia="vi-VN"/>
            </w:rPr>
          </w:pPr>
          <w:hyperlink w:anchor="_Toc452712455" w:history="1">
            <w:r w:rsidRPr="00844F18">
              <w:rPr>
                <w:rStyle w:val="Hyperlink"/>
                <w:lang w:val="fr-FR"/>
              </w:rPr>
              <w:t>Xử lý dữ liệu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_Toc452712455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3E7ED3" w:rsidRPr="009C707C" w:rsidRDefault="003E7ED3" w:rsidP="009C707C">
          <w:pPr>
            <w:pStyle w:val="TOC1"/>
            <w:rPr>
              <w:rFonts w:eastAsiaTheme="minorEastAsia"/>
              <w:color w:val="auto"/>
              <w:kern w:val="0"/>
              <w:szCs w:val="22"/>
              <w:lang w:val="vi-VN" w:eastAsia="vi-VN"/>
            </w:rPr>
          </w:pPr>
          <w:hyperlink w:anchor="_Toc452712456" w:history="1">
            <w:r w:rsidRPr="009C707C">
              <w:rPr>
                <w:rStyle w:val="Hyperlink"/>
              </w:rPr>
              <w:t>Thông tin liên hệ</w:t>
            </w:r>
            <w:r w:rsidRPr="009C707C">
              <w:rPr>
                <w:webHidden/>
              </w:rPr>
              <w:tab/>
            </w:r>
            <w:r w:rsidRPr="009C707C">
              <w:rPr>
                <w:webHidden/>
              </w:rPr>
              <w:fldChar w:fldCharType="begin"/>
            </w:r>
            <w:r w:rsidRPr="009C707C">
              <w:rPr>
                <w:webHidden/>
              </w:rPr>
              <w:instrText xml:space="preserve"> PAGEREF _Toc452712456 \h </w:instrText>
            </w:r>
            <w:r w:rsidRPr="009C707C">
              <w:rPr>
                <w:webHidden/>
              </w:rPr>
            </w:r>
            <w:r w:rsidRPr="009C707C">
              <w:rPr>
                <w:webHidden/>
              </w:rPr>
              <w:fldChar w:fldCharType="separate"/>
            </w:r>
            <w:r w:rsidRPr="009C707C">
              <w:rPr>
                <w:webHidden/>
              </w:rPr>
              <w:t>17</w:t>
            </w:r>
            <w:r w:rsidRPr="009C707C">
              <w:rPr>
                <w:webHidden/>
              </w:rPr>
              <w:fldChar w:fldCharType="end"/>
            </w:r>
          </w:hyperlink>
        </w:p>
        <w:p w:rsidR="00D01B67" w:rsidRPr="00343E6E" w:rsidRDefault="00583F71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343E6E">
            <w:rPr>
              <w:rFonts w:ascii="Times New Roman" w:hAnsi="Times New Roman" w:cs="Times New Roman"/>
            </w:rPr>
            <w:fldChar w:fldCharType="end"/>
          </w:r>
        </w:p>
      </w:sdtContent>
    </w:sdt>
    <w:p w:rsidR="00295FBA" w:rsidRDefault="00295FBA">
      <w:pPr>
        <w:rPr>
          <w:rFonts w:ascii="Times New Roman" w:hAnsi="Times New Roman" w:cs="Times New Roman"/>
        </w:rPr>
      </w:pPr>
    </w:p>
    <w:p w:rsidR="00295FBA" w:rsidRPr="00295FBA" w:rsidRDefault="00295FBA" w:rsidP="00295FBA">
      <w:pPr>
        <w:rPr>
          <w:rFonts w:ascii="Times New Roman" w:hAnsi="Times New Roman" w:cs="Times New Roman"/>
        </w:rPr>
      </w:pPr>
    </w:p>
    <w:p w:rsidR="00295FBA" w:rsidRPr="00295FBA" w:rsidRDefault="00295FBA" w:rsidP="00295FBA">
      <w:pPr>
        <w:rPr>
          <w:rFonts w:ascii="Times New Roman" w:hAnsi="Times New Roman" w:cs="Times New Roman"/>
        </w:rPr>
      </w:pPr>
    </w:p>
    <w:p w:rsidR="00295FBA" w:rsidRPr="00295FBA" w:rsidRDefault="00295FBA" w:rsidP="00295FBA">
      <w:pPr>
        <w:rPr>
          <w:rFonts w:ascii="Times New Roman" w:hAnsi="Times New Roman" w:cs="Times New Roman"/>
        </w:rPr>
      </w:pPr>
    </w:p>
    <w:p w:rsidR="00295FBA" w:rsidRDefault="00295FBA" w:rsidP="00295FBA">
      <w:pPr>
        <w:rPr>
          <w:rFonts w:ascii="Times New Roman" w:hAnsi="Times New Roman" w:cs="Times New Roman"/>
        </w:rPr>
      </w:pPr>
    </w:p>
    <w:p w:rsidR="00D01B67" w:rsidRPr="00295FBA" w:rsidRDefault="00295FBA" w:rsidP="00295FBA">
      <w:pPr>
        <w:tabs>
          <w:tab w:val="center" w:pos="4565"/>
        </w:tabs>
        <w:rPr>
          <w:rFonts w:ascii="Times New Roman" w:hAnsi="Times New Roman" w:cs="Times New Roman"/>
        </w:rPr>
        <w:sectPr w:rsidR="00D01B67" w:rsidRPr="00295FBA">
          <w:headerReference w:type="default" r:id="rId11"/>
          <w:pgSz w:w="12240" w:h="15840" w:code="1"/>
          <w:pgMar w:top="2520" w:right="1555" w:bottom="1800" w:left="1555" w:header="864" w:footer="720" w:gutter="0"/>
          <w:pgNumType w:start="0"/>
          <w:cols w:space="720"/>
          <w:titlePg/>
          <w:docGrid w:linePitch="360"/>
        </w:sectPr>
      </w:pPr>
      <w:r>
        <w:rPr>
          <w:rFonts w:ascii="Times New Roman" w:hAnsi="Times New Roman" w:cs="Times New Roman"/>
        </w:rPr>
        <w:tab/>
      </w:r>
    </w:p>
    <w:p w:rsidR="00D01B67" w:rsidRPr="00343E6E" w:rsidRDefault="005D6715">
      <w:pPr>
        <w:pStyle w:val="Heading1"/>
        <w:rPr>
          <w:rFonts w:ascii="Times New Roman" w:hAnsi="Times New Roman" w:cs="Times New Roman"/>
        </w:rPr>
      </w:pPr>
      <w:bookmarkStart w:id="0" w:name="_Toc452712454"/>
      <w:r>
        <w:rPr>
          <w:rFonts w:ascii="Times New Roman" w:hAnsi="Times New Roman" w:cs="Times New Roman"/>
        </w:rPr>
        <w:lastRenderedPageBreak/>
        <w:t>Các chức năng trong hệ thống</w:t>
      </w:r>
      <w:bookmarkEnd w:id="0"/>
    </w:p>
    <w:p w:rsidR="00D01B67" w:rsidRPr="00343E6E" w:rsidRDefault="00937BD8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nhậ</w:t>
      </w:r>
      <w:r w:rsidR="00BD541C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 xml:space="preserve">, </w:t>
      </w:r>
      <w:r w:rsidR="00C034AC">
        <w:rPr>
          <w:rFonts w:ascii="Times New Roman" w:hAnsi="Times New Roman" w:cs="Times New Roman"/>
        </w:rPr>
        <w:t xml:space="preserve">đăng xuất, </w:t>
      </w:r>
      <w:r>
        <w:rPr>
          <w:rFonts w:ascii="Times New Roman" w:hAnsi="Times New Roman" w:cs="Times New Roman"/>
        </w:rPr>
        <w:t>Quên mật khẩu</w:t>
      </w:r>
    </w:p>
    <w:p w:rsidR="00D01B67" w:rsidRPr="009C707C" w:rsidRDefault="00BD541C" w:rsidP="00AD4948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9C707C">
        <w:rPr>
          <w:rFonts w:ascii="Times New Roman" w:hAnsi="Times New Roman" w:cs="Times New Roman"/>
          <w:sz w:val="24"/>
        </w:rPr>
        <w:t>Màn hình giao diện đăng nhập:</w:t>
      </w:r>
      <w:r w:rsidR="006C64AC" w:rsidRPr="009C707C">
        <w:rPr>
          <w:rFonts w:ascii="Times New Roman" w:hAnsi="Times New Roman" w:cs="Times New Roman"/>
          <w:sz w:val="24"/>
        </w:rPr>
        <w:t xml:space="preserve"> </w:t>
      </w:r>
      <w:r w:rsidR="00AD4948" w:rsidRPr="009C707C">
        <w:rPr>
          <w:rFonts w:ascii="Times New Roman" w:hAnsi="Times New Roman" w:cs="Times New Roman"/>
          <w:color w:val="0070C0"/>
          <w:sz w:val="24"/>
          <w:u w:val="single"/>
        </w:rPr>
        <w:t>http://tnb.inews.vn/login</w:t>
      </w:r>
    </w:p>
    <w:p w:rsidR="00BD541C" w:rsidRDefault="00BD541C" w:rsidP="00BD541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33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Page   Materialize - Material Design Admin Templat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75C" w:rsidRDefault="00A0675C" w:rsidP="00BD541C">
      <w:pPr>
        <w:pStyle w:val="ListParagraph"/>
        <w:rPr>
          <w:rFonts w:ascii="Times New Roman" w:hAnsi="Times New Roman" w:cs="Times New Roman"/>
        </w:rPr>
      </w:pPr>
    </w:p>
    <w:p w:rsidR="00A0675C" w:rsidRPr="009C707C" w:rsidRDefault="00A0675C" w:rsidP="00023A31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9C707C">
        <w:rPr>
          <w:rFonts w:ascii="Times New Roman" w:hAnsi="Times New Roman" w:cs="Times New Roman"/>
          <w:sz w:val="24"/>
        </w:rPr>
        <w:t>Màn hình giao diện quên mật khẩu:</w:t>
      </w:r>
      <w:r w:rsidR="0054661F" w:rsidRPr="009C707C">
        <w:rPr>
          <w:rFonts w:ascii="Times New Roman" w:hAnsi="Times New Roman" w:cs="Times New Roman"/>
          <w:sz w:val="24"/>
        </w:rPr>
        <w:t xml:space="preserve"> </w:t>
      </w:r>
      <w:r w:rsidR="00023A31" w:rsidRPr="009C707C">
        <w:rPr>
          <w:rFonts w:ascii="Times New Roman" w:hAnsi="Times New Roman" w:cs="Times New Roman"/>
          <w:color w:val="0070C0"/>
          <w:sz w:val="24"/>
          <w:u w:val="single"/>
        </w:rPr>
        <w:t>http://tnb.inews.vn/forgot_password</w:t>
      </w:r>
    </w:p>
    <w:p w:rsidR="00A0675C" w:rsidRDefault="001736D3" w:rsidP="00A0675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795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ogin Page   Materialize - Material Design Admin Templa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4AC" w:rsidRDefault="00C034AC" w:rsidP="00A0675C">
      <w:pPr>
        <w:pStyle w:val="ListParagraph"/>
        <w:rPr>
          <w:rFonts w:ascii="Times New Roman" w:hAnsi="Times New Roman" w:cs="Times New Roman"/>
        </w:rPr>
      </w:pPr>
    </w:p>
    <w:p w:rsidR="00C034AC" w:rsidRDefault="00C034AC" w:rsidP="00A0675C">
      <w:pPr>
        <w:pStyle w:val="ListParagraph"/>
        <w:rPr>
          <w:rFonts w:ascii="Times New Roman" w:hAnsi="Times New Roman" w:cs="Times New Roman"/>
        </w:rPr>
      </w:pPr>
    </w:p>
    <w:p w:rsidR="001736D3" w:rsidRDefault="001736D3" w:rsidP="00A0675C">
      <w:pPr>
        <w:pStyle w:val="ListParagraph"/>
        <w:rPr>
          <w:rFonts w:ascii="Times New Roman" w:hAnsi="Times New Roman" w:cs="Times New Roman"/>
        </w:rPr>
      </w:pPr>
    </w:p>
    <w:p w:rsidR="001736D3" w:rsidRPr="005C76E3" w:rsidRDefault="00C034AC" w:rsidP="00C034A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5C76E3">
        <w:rPr>
          <w:rFonts w:ascii="Times New Roman" w:hAnsi="Times New Roman" w:cs="Times New Roman"/>
          <w:sz w:val="24"/>
        </w:rPr>
        <w:lastRenderedPageBreak/>
        <w:t>Màn hình giao diện đăng xuất:</w:t>
      </w:r>
    </w:p>
    <w:p w:rsidR="00C034AC" w:rsidRPr="00BD541C" w:rsidRDefault="00C034AC" w:rsidP="00C034A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72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ews journal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B67" w:rsidRDefault="008218EC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bảng điều khiển</w:t>
      </w:r>
    </w:p>
    <w:p w:rsidR="00BC7D5F" w:rsidRPr="005C76E3" w:rsidRDefault="00BC7D5F" w:rsidP="00036A3F">
      <w:pPr>
        <w:pStyle w:val="ListParagraph"/>
        <w:numPr>
          <w:ilvl w:val="0"/>
          <w:numId w:val="24"/>
        </w:numPr>
        <w:rPr>
          <w:sz w:val="24"/>
        </w:rPr>
      </w:pPr>
      <w:r w:rsidRPr="005C76E3">
        <w:rPr>
          <w:sz w:val="24"/>
        </w:rPr>
        <w:t xml:space="preserve">Màn hình chính: </w:t>
      </w:r>
      <w:r w:rsidR="00036A3F" w:rsidRPr="005C76E3">
        <w:rPr>
          <w:color w:val="0070C0"/>
          <w:sz w:val="24"/>
          <w:u w:val="single"/>
        </w:rPr>
        <w:t>http://tnb.inews.vn/dashboard</w:t>
      </w:r>
    </w:p>
    <w:p w:rsidR="00D01B67" w:rsidRDefault="00C034AC" w:rsidP="00C034AC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8009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ews journalis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CE" w:rsidRDefault="00C221CE" w:rsidP="00C034AC">
      <w:pPr>
        <w:ind w:firstLine="720"/>
        <w:rPr>
          <w:rFonts w:ascii="Times New Roman" w:hAnsi="Times New Roman" w:cs="Times New Roman"/>
        </w:rPr>
      </w:pPr>
    </w:p>
    <w:p w:rsidR="00C221CE" w:rsidRDefault="00C221CE" w:rsidP="00C034AC">
      <w:pPr>
        <w:ind w:firstLine="720"/>
        <w:rPr>
          <w:rFonts w:ascii="Times New Roman" w:hAnsi="Times New Roman" w:cs="Times New Roman"/>
        </w:rPr>
      </w:pPr>
    </w:p>
    <w:p w:rsidR="00C221CE" w:rsidRDefault="00C221CE" w:rsidP="0021105D">
      <w:pPr>
        <w:rPr>
          <w:rFonts w:ascii="Times New Roman" w:hAnsi="Times New Roman" w:cs="Times New Roman"/>
        </w:rPr>
      </w:pPr>
    </w:p>
    <w:p w:rsidR="00C034AC" w:rsidRPr="00915E2A" w:rsidRDefault="00C034AC" w:rsidP="00C034A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915E2A">
        <w:rPr>
          <w:rFonts w:ascii="Times New Roman" w:hAnsi="Times New Roman" w:cs="Times New Roman"/>
          <w:sz w:val="24"/>
        </w:rPr>
        <w:lastRenderedPageBreak/>
        <w:t>Hiển thị thông tin chi tiết của 1 thẻ nhà báo:</w:t>
      </w:r>
    </w:p>
    <w:p w:rsidR="00C034AC" w:rsidRDefault="00C034AC" w:rsidP="00C034A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409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ews journalis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A9" w:rsidRPr="00343E6E" w:rsidRDefault="00E764A9" w:rsidP="00E764A9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Hồ sơ cá nhân, cài đặt</w:t>
      </w:r>
    </w:p>
    <w:p w:rsidR="00E764A9" w:rsidRPr="00852ABA" w:rsidRDefault="00E764A9" w:rsidP="00F0021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852ABA">
        <w:rPr>
          <w:rFonts w:ascii="Times New Roman" w:hAnsi="Times New Roman" w:cs="Times New Roman"/>
          <w:sz w:val="24"/>
        </w:rPr>
        <w:t>Màn hình hồ sơ cá nhân:</w:t>
      </w:r>
      <w:r w:rsidR="00064522" w:rsidRPr="00852ABA">
        <w:rPr>
          <w:rFonts w:ascii="Times New Roman" w:hAnsi="Times New Roman" w:cs="Times New Roman"/>
          <w:sz w:val="24"/>
        </w:rPr>
        <w:t xml:space="preserve"> </w:t>
      </w:r>
      <w:r w:rsidR="00F00217" w:rsidRPr="00852ABA">
        <w:rPr>
          <w:rFonts w:ascii="Times New Roman" w:hAnsi="Times New Roman" w:cs="Times New Roman"/>
          <w:color w:val="0070C0"/>
          <w:sz w:val="24"/>
          <w:u w:val="single"/>
        </w:rPr>
        <w:t>http://tnb.inews.vn/user/profile</w:t>
      </w:r>
    </w:p>
    <w:p w:rsidR="00FA1440" w:rsidRDefault="00FA1440" w:rsidP="00FA14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807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ews journalis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440" w:rsidRDefault="00FA1440" w:rsidP="00FA1440">
      <w:pPr>
        <w:pStyle w:val="ListParagraph"/>
        <w:rPr>
          <w:rFonts w:ascii="Times New Roman" w:hAnsi="Times New Roman" w:cs="Times New Roman"/>
        </w:rPr>
      </w:pPr>
    </w:p>
    <w:p w:rsidR="00FA1440" w:rsidRDefault="00FA1440" w:rsidP="00FA1440">
      <w:pPr>
        <w:pStyle w:val="ListParagraph"/>
        <w:rPr>
          <w:rFonts w:ascii="Times New Roman" w:hAnsi="Times New Roman" w:cs="Times New Roman"/>
        </w:rPr>
      </w:pPr>
    </w:p>
    <w:p w:rsidR="00AF4847" w:rsidRDefault="00AF4847" w:rsidP="00FA1440">
      <w:pPr>
        <w:pStyle w:val="ListParagraph"/>
        <w:rPr>
          <w:rFonts w:ascii="Times New Roman" w:hAnsi="Times New Roman" w:cs="Times New Roman"/>
        </w:rPr>
      </w:pPr>
    </w:p>
    <w:p w:rsidR="00FA1440" w:rsidRPr="0021105D" w:rsidRDefault="00FA1440" w:rsidP="0021105D">
      <w:pPr>
        <w:rPr>
          <w:rFonts w:ascii="Times New Roman" w:hAnsi="Times New Roman" w:cs="Times New Roman"/>
        </w:rPr>
      </w:pPr>
    </w:p>
    <w:p w:rsidR="00E764A9" w:rsidRPr="0081715A" w:rsidRDefault="00E764A9" w:rsidP="00F0021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70C0"/>
          <w:sz w:val="24"/>
          <w:u w:val="single"/>
        </w:rPr>
      </w:pPr>
      <w:r w:rsidRPr="0081715A">
        <w:rPr>
          <w:rFonts w:ascii="Times New Roman" w:hAnsi="Times New Roman" w:cs="Times New Roman"/>
          <w:sz w:val="24"/>
        </w:rPr>
        <w:lastRenderedPageBreak/>
        <w:t xml:space="preserve">Màn hình </w:t>
      </w:r>
      <w:r w:rsidR="00D05706" w:rsidRPr="0081715A">
        <w:rPr>
          <w:rFonts w:ascii="Times New Roman" w:hAnsi="Times New Roman" w:cs="Times New Roman"/>
          <w:sz w:val="24"/>
        </w:rPr>
        <w:t>thay đổi thông tin cá nhân</w:t>
      </w:r>
      <w:r w:rsidRPr="0081715A">
        <w:rPr>
          <w:rFonts w:ascii="Times New Roman" w:hAnsi="Times New Roman" w:cs="Times New Roman"/>
          <w:sz w:val="24"/>
        </w:rPr>
        <w:t>:</w:t>
      </w:r>
      <w:r w:rsidR="00F00217" w:rsidRPr="0081715A">
        <w:rPr>
          <w:rFonts w:ascii="Times New Roman" w:hAnsi="Times New Roman" w:cs="Times New Roman"/>
          <w:sz w:val="24"/>
        </w:rPr>
        <w:t xml:space="preserve"> </w:t>
      </w:r>
      <w:r w:rsidR="00F00217" w:rsidRPr="0081715A">
        <w:rPr>
          <w:rFonts w:ascii="Times New Roman" w:hAnsi="Times New Roman" w:cs="Times New Roman"/>
          <w:color w:val="0070C0"/>
          <w:sz w:val="24"/>
          <w:u w:val="single"/>
        </w:rPr>
        <w:t>http://tnb.inews.vn/user/setting</w:t>
      </w:r>
    </w:p>
    <w:p w:rsidR="00FA1440" w:rsidRDefault="00FA1440" w:rsidP="00FA14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8009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ews journa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DD4" w:rsidRDefault="004D6DD4" w:rsidP="00FA1440">
      <w:pPr>
        <w:pStyle w:val="ListParagraph"/>
        <w:rPr>
          <w:rFonts w:ascii="Times New Roman" w:hAnsi="Times New Roman" w:cs="Times New Roman"/>
        </w:rPr>
      </w:pPr>
    </w:p>
    <w:p w:rsidR="004D6DD4" w:rsidRPr="007836A7" w:rsidRDefault="00D05706" w:rsidP="00D05706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70C0"/>
          <w:sz w:val="24"/>
          <w:u w:val="single"/>
        </w:rPr>
      </w:pPr>
      <w:r w:rsidRPr="007836A7">
        <w:rPr>
          <w:rFonts w:ascii="Times New Roman" w:hAnsi="Times New Roman" w:cs="Times New Roman"/>
          <w:sz w:val="24"/>
        </w:rPr>
        <w:t xml:space="preserve">Màn hình thay đổi </w:t>
      </w:r>
      <w:r w:rsidRPr="007836A7">
        <w:rPr>
          <w:rFonts w:ascii="Times New Roman" w:hAnsi="Times New Roman" w:cs="Times New Roman"/>
          <w:sz w:val="24"/>
        </w:rPr>
        <w:t>mật khẩu</w:t>
      </w:r>
      <w:r w:rsidRPr="007836A7">
        <w:rPr>
          <w:rFonts w:ascii="Times New Roman" w:hAnsi="Times New Roman" w:cs="Times New Roman"/>
          <w:sz w:val="24"/>
        </w:rPr>
        <w:t xml:space="preserve">: </w:t>
      </w:r>
      <w:r w:rsidR="004D6DD4" w:rsidRPr="007836A7">
        <w:rPr>
          <w:rFonts w:ascii="Times New Roman" w:hAnsi="Times New Roman" w:cs="Times New Roman"/>
          <w:color w:val="0070C0"/>
          <w:sz w:val="24"/>
          <w:u w:val="single"/>
        </w:rPr>
        <w:t>http://tnb.inews.vn/user/change_password</w:t>
      </w:r>
    </w:p>
    <w:p w:rsidR="00FA1440" w:rsidRDefault="00FA1440" w:rsidP="00FA1440">
      <w:pPr>
        <w:pStyle w:val="ListParagraph"/>
        <w:rPr>
          <w:rFonts w:ascii="Times New Roman" w:hAnsi="Times New Roman" w:cs="Times New Roman"/>
        </w:rPr>
      </w:pPr>
    </w:p>
    <w:p w:rsidR="00FA1440" w:rsidRDefault="00FA1440" w:rsidP="00FA144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8295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ews journalis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95" w:rsidRDefault="007A6495" w:rsidP="00FA1440">
      <w:pPr>
        <w:pStyle w:val="ListParagraph"/>
        <w:rPr>
          <w:rFonts w:ascii="Times New Roman" w:hAnsi="Times New Roman" w:cs="Times New Roman"/>
        </w:rPr>
      </w:pPr>
    </w:p>
    <w:p w:rsidR="007A6495" w:rsidRDefault="007A6495" w:rsidP="00FA1440">
      <w:pPr>
        <w:pStyle w:val="ListParagraph"/>
        <w:rPr>
          <w:rFonts w:ascii="Times New Roman" w:hAnsi="Times New Roman" w:cs="Times New Roman"/>
        </w:rPr>
      </w:pPr>
    </w:p>
    <w:p w:rsidR="00D01B67" w:rsidRDefault="008218EC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truy cập hệ thống: quản lý quyền, quản lý tài khoản</w:t>
      </w:r>
    </w:p>
    <w:p w:rsidR="00466AC4" w:rsidRPr="00466AC4" w:rsidRDefault="00466AC4" w:rsidP="00466AC4"/>
    <w:p w:rsidR="00D01B67" w:rsidRPr="00FF3B47" w:rsidRDefault="00C221CE" w:rsidP="00466AC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FF3B47">
        <w:rPr>
          <w:rFonts w:ascii="Times New Roman" w:hAnsi="Times New Roman" w:cs="Times New Roman"/>
          <w:sz w:val="24"/>
        </w:rPr>
        <w:t>Màn hình quản lý</w:t>
      </w:r>
      <w:r w:rsidR="002955E5" w:rsidRPr="00FF3B47">
        <w:rPr>
          <w:rFonts w:ascii="Times New Roman" w:hAnsi="Times New Roman" w:cs="Times New Roman"/>
          <w:sz w:val="24"/>
        </w:rPr>
        <w:t xml:space="preserve"> danh sách</w:t>
      </w:r>
      <w:r w:rsidRPr="00FF3B47">
        <w:rPr>
          <w:rFonts w:ascii="Times New Roman" w:hAnsi="Times New Roman" w:cs="Times New Roman"/>
          <w:sz w:val="24"/>
        </w:rPr>
        <w:t xml:space="preserve"> quyền:</w:t>
      </w:r>
      <w:r w:rsidR="00466AC4" w:rsidRPr="00FF3B47">
        <w:rPr>
          <w:rFonts w:ascii="Times New Roman" w:hAnsi="Times New Roman" w:cs="Times New Roman"/>
          <w:sz w:val="24"/>
        </w:rPr>
        <w:t xml:space="preserve"> </w:t>
      </w:r>
      <w:r w:rsidR="00466AC4" w:rsidRPr="00FF3B47">
        <w:rPr>
          <w:rFonts w:ascii="Times New Roman" w:hAnsi="Times New Roman" w:cs="Times New Roman"/>
          <w:color w:val="0070C0"/>
          <w:sz w:val="24"/>
          <w:u w:val="single"/>
        </w:rPr>
        <w:t>http://tnb.inews.vn/admin/usergroup</w:t>
      </w:r>
    </w:p>
    <w:p w:rsidR="00C0414A" w:rsidRDefault="00BD7841" w:rsidP="00C0414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663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ews journali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CE" w:rsidRPr="00A356C0" w:rsidRDefault="00C221CE" w:rsidP="009F108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A356C0">
        <w:rPr>
          <w:rFonts w:ascii="Times New Roman" w:hAnsi="Times New Roman" w:cs="Times New Roman"/>
          <w:sz w:val="24"/>
        </w:rPr>
        <w:t>Màn hình thêm mới quyền:</w:t>
      </w:r>
      <w:r w:rsidR="009F108E" w:rsidRPr="00A356C0">
        <w:rPr>
          <w:rFonts w:ascii="Times New Roman" w:hAnsi="Times New Roman" w:cs="Times New Roman"/>
          <w:sz w:val="24"/>
        </w:rPr>
        <w:t xml:space="preserve"> </w:t>
      </w:r>
      <w:r w:rsidR="009F108E" w:rsidRPr="00A356C0">
        <w:rPr>
          <w:rFonts w:ascii="Times New Roman" w:hAnsi="Times New Roman" w:cs="Times New Roman"/>
          <w:color w:val="0070C0"/>
          <w:sz w:val="24"/>
          <w:u w:val="single"/>
        </w:rPr>
        <w:t>http://tnb.inews.vn/admin/usergroup/create</w:t>
      </w:r>
    </w:p>
    <w:p w:rsidR="00BD7841" w:rsidRDefault="00466AC4" w:rsidP="009F108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8098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ews journalis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82F" w:rsidRDefault="00F8682F" w:rsidP="009F108E">
      <w:pPr>
        <w:pStyle w:val="ListParagraph"/>
        <w:rPr>
          <w:rFonts w:ascii="Times New Roman" w:hAnsi="Times New Roman" w:cs="Times New Roman"/>
        </w:rPr>
      </w:pPr>
    </w:p>
    <w:p w:rsidR="00F8682F" w:rsidRDefault="00F8682F" w:rsidP="009F108E">
      <w:pPr>
        <w:pStyle w:val="ListParagraph"/>
        <w:rPr>
          <w:rFonts w:ascii="Times New Roman" w:hAnsi="Times New Roman" w:cs="Times New Roman"/>
        </w:rPr>
      </w:pPr>
    </w:p>
    <w:p w:rsidR="00F8682F" w:rsidRDefault="00F8682F" w:rsidP="009F108E">
      <w:pPr>
        <w:pStyle w:val="ListParagraph"/>
        <w:rPr>
          <w:rFonts w:ascii="Times New Roman" w:hAnsi="Times New Roman" w:cs="Times New Roman"/>
        </w:rPr>
      </w:pPr>
    </w:p>
    <w:p w:rsidR="00F8682F" w:rsidRDefault="00F8682F" w:rsidP="009F108E">
      <w:pPr>
        <w:pStyle w:val="ListParagraph"/>
        <w:rPr>
          <w:rFonts w:ascii="Times New Roman" w:hAnsi="Times New Roman" w:cs="Times New Roman"/>
        </w:rPr>
      </w:pPr>
    </w:p>
    <w:p w:rsidR="00F8682F" w:rsidRPr="009F108E" w:rsidRDefault="00F8682F" w:rsidP="009F108E">
      <w:pPr>
        <w:pStyle w:val="ListParagraph"/>
        <w:rPr>
          <w:rFonts w:ascii="Times New Roman" w:hAnsi="Times New Roman" w:cs="Times New Roman"/>
        </w:rPr>
      </w:pPr>
    </w:p>
    <w:p w:rsidR="00C221CE" w:rsidRPr="007818F6" w:rsidRDefault="00C221CE" w:rsidP="004757E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7818F6">
        <w:rPr>
          <w:rFonts w:ascii="Times New Roman" w:hAnsi="Times New Roman" w:cs="Times New Roman"/>
          <w:sz w:val="24"/>
        </w:rPr>
        <w:lastRenderedPageBreak/>
        <w:t>Màn hình sửa quyền:</w:t>
      </w:r>
      <w:r w:rsidR="00106160" w:rsidRPr="007818F6">
        <w:rPr>
          <w:rFonts w:ascii="Times New Roman" w:hAnsi="Times New Roman" w:cs="Times New Roman"/>
          <w:sz w:val="24"/>
        </w:rPr>
        <w:t xml:space="preserve"> </w:t>
      </w:r>
      <w:r w:rsidR="004757E5" w:rsidRPr="007818F6">
        <w:rPr>
          <w:rFonts w:ascii="Times New Roman" w:hAnsi="Times New Roman" w:cs="Times New Roman"/>
          <w:color w:val="0070C0"/>
          <w:sz w:val="24"/>
          <w:u w:val="single"/>
        </w:rPr>
        <w:t>http://tnb.inews.vn/admin/usergroup/xxx/edit</w:t>
      </w:r>
    </w:p>
    <w:p w:rsidR="00466AC4" w:rsidRDefault="00106160" w:rsidP="00466AC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777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ews journali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CE" w:rsidRPr="00B4474C" w:rsidRDefault="00C221CE" w:rsidP="00C221C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B4474C">
        <w:rPr>
          <w:rFonts w:ascii="Times New Roman" w:hAnsi="Times New Roman" w:cs="Times New Roman"/>
          <w:sz w:val="24"/>
        </w:rPr>
        <w:t>Màn hình xóa quyền:</w:t>
      </w:r>
    </w:p>
    <w:p w:rsidR="00477398" w:rsidRDefault="00C168A9" w:rsidP="0047739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606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ews journalis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76" w:rsidRDefault="00C73E76" w:rsidP="00477398">
      <w:pPr>
        <w:pStyle w:val="ListParagraph"/>
        <w:rPr>
          <w:rFonts w:ascii="Times New Roman" w:hAnsi="Times New Roman" w:cs="Times New Roman"/>
        </w:rPr>
      </w:pPr>
    </w:p>
    <w:p w:rsidR="00C73E76" w:rsidRDefault="00C73E76" w:rsidP="00477398">
      <w:pPr>
        <w:pStyle w:val="ListParagraph"/>
        <w:rPr>
          <w:rFonts w:ascii="Times New Roman" w:hAnsi="Times New Roman" w:cs="Times New Roman"/>
        </w:rPr>
      </w:pPr>
    </w:p>
    <w:p w:rsidR="00C73E76" w:rsidRDefault="00C73E76" w:rsidP="00477398">
      <w:pPr>
        <w:pStyle w:val="ListParagraph"/>
        <w:rPr>
          <w:rFonts w:ascii="Times New Roman" w:hAnsi="Times New Roman" w:cs="Times New Roman"/>
        </w:rPr>
      </w:pPr>
    </w:p>
    <w:p w:rsidR="00C73E76" w:rsidRDefault="00C73E76" w:rsidP="00477398">
      <w:pPr>
        <w:pStyle w:val="ListParagraph"/>
        <w:rPr>
          <w:rFonts w:ascii="Times New Roman" w:hAnsi="Times New Roman" w:cs="Times New Roman"/>
        </w:rPr>
      </w:pPr>
    </w:p>
    <w:p w:rsidR="00C73E76" w:rsidRDefault="00C73E76" w:rsidP="00477398">
      <w:pPr>
        <w:pStyle w:val="ListParagraph"/>
        <w:rPr>
          <w:rFonts w:ascii="Times New Roman" w:hAnsi="Times New Roman" w:cs="Times New Roman"/>
        </w:rPr>
      </w:pPr>
    </w:p>
    <w:p w:rsidR="00C73E76" w:rsidRDefault="00C73E76" w:rsidP="00477398">
      <w:pPr>
        <w:pStyle w:val="ListParagraph"/>
        <w:rPr>
          <w:rFonts w:ascii="Times New Roman" w:hAnsi="Times New Roman" w:cs="Times New Roman"/>
        </w:rPr>
      </w:pPr>
    </w:p>
    <w:p w:rsidR="00C73E76" w:rsidRDefault="00C73E76" w:rsidP="00477398">
      <w:pPr>
        <w:pStyle w:val="ListParagraph"/>
        <w:rPr>
          <w:rFonts w:ascii="Times New Roman" w:hAnsi="Times New Roman" w:cs="Times New Roman"/>
        </w:rPr>
      </w:pPr>
    </w:p>
    <w:p w:rsidR="00C73E76" w:rsidRPr="0021105D" w:rsidRDefault="00C73E76" w:rsidP="0021105D">
      <w:pPr>
        <w:rPr>
          <w:rFonts w:ascii="Times New Roman" w:hAnsi="Times New Roman" w:cs="Times New Roman"/>
        </w:rPr>
      </w:pPr>
    </w:p>
    <w:p w:rsidR="00C73E76" w:rsidRDefault="00C73E76" w:rsidP="00477398">
      <w:pPr>
        <w:pStyle w:val="ListParagraph"/>
        <w:rPr>
          <w:rFonts w:ascii="Times New Roman" w:hAnsi="Times New Roman" w:cs="Times New Roman"/>
        </w:rPr>
      </w:pPr>
    </w:p>
    <w:p w:rsidR="00C221CE" w:rsidRPr="006058AE" w:rsidRDefault="00C221CE" w:rsidP="00B13A83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6058AE">
        <w:rPr>
          <w:rFonts w:ascii="Times New Roman" w:hAnsi="Times New Roman" w:cs="Times New Roman"/>
          <w:sz w:val="24"/>
        </w:rPr>
        <w:t xml:space="preserve">Màn hình quản lý </w:t>
      </w:r>
      <w:r w:rsidR="00882C16" w:rsidRPr="006058AE">
        <w:rPr>
          <w:rFonts w:ascii="Times New Roman" w:hAnsi="Times New Roman" w:cs="Times New Roman"/>
          <w:sz w:val="24"/>
        </w:rPr>
        <w:t xml:space="preserve">danh sách </w:t>
      </w:r>
      <w:r w:rsidRPr="006058AE">
        <w:rPr>
          <w:rFonts w:ascii="Times New Roman" w:hAnsi="Times New Roman" w:cs="Times New Roman"/>
          <w:sz w:val="24"/>
        </w:rPr>
        <w:t>tài khoản:</w:t>
      </w:r>
      <w:r w:rsidR="00B13A83" w:rsidRPr="006058AE">
        <w:rPr>
          <w:rFonts w:ascii="Times New Roman" w:hAnsi="Times New Roman" w:cs="Times New Roman"/>
          <w:sz w:val="24"/>
        </w:rPr>
        <w:t xml:space="preserve"> </w:t>
      </w:r>
      <w:r w:rsidR="00B13A83" w:rsidRPr="006058AE">
        <w:rPr>
          <w:rFonts w:ascii="Times New Roman" w:hAnsi="Times New Roman" w:cs="Times New Roman"/>
          <w:color w:val="0070C0"/>
          <w:sz w:val="24"/>
          <w:u w:val="single"/>
        </w:rPr>
        <w:t>http://tnb.inews.vn/admin/user</w:t>
      </w:r>
    </w:p>
    <w:p w:rsidR="00C168A9" w:rsidRDefault="009266CA" w:rsidP="00C168A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55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ews journa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CE" w:rsidRPr="00C45934" w:rsidRDefault="00C221CE" w:rsidP="00BC7D5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70C0"/>
          <w:sz w:val="24"/>
          <w:u w:val="single"/>
        </w:rPr>
      </w:pPr>
      <w:r w:rsidRPr="00C45934">
        <w:rPr>
          <w:rFonts w:ascii="Times New Roman" w:hAnsi="Times New Roman" w:cs="Times New Roman"/>
          <w:sz w:val="24"/>
        </w:rPr>
        <w:t>Màn hình thêm mới tài khoản:</w:t>
      </w:r>
      <w:r w:rsidR="00BC7D5F" w:rsidRPr="00C45934">
        <w:rPr>
          <w:rFonts w:ascii="Times New Roman" w:hAnsi="Times New Roman" w:cs="Times New Roman"/>
          <w:sz w:val="24"/>
        </w:rPr>
        <w:t xml:space="preserve"> </w:t>
      </w:r>
      <w:r w:rsidR="00BC7D5F" w:rsidRPr="00C45934">
        <w:rPr>
          <w:rFonts w:ascii="Times New Roman" w:hAnsi="Times New Roman" w:cs="Times New Roman"/>
          <w:color w:val="0070C0"/>
          <w:sz w:val="24"/>
          <w:u w:val="single"/>
        </w:rPr>
        <w:t>http://tnb.inews.vn/admin/user/create</w:t>
      </w:r>
    </w:p>
    <w:p w:rsidR="009266CA" w:rsidRDefault="00453F3D" w:rsidP="009266C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8079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ews journalis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426" w:rsidRDefault="00896426" w:rsidP="009266CA">
      <w:pPr>
        <w:pStyle w:val="ListParagraph"/>
        <w:rPr>
          <w:rFonts w:ascii="Times New Roman" w:hAnsi="Times New Roman" w:cs="Times New Roman"/>
        </w:rPr>
      </w:pPr>
    </w:p>
    <w:p w:rsidR="00896426" w:rsidRDefault="00896426" w:rsidP="009266CA">
      <w:pPr>
        <w:pStyle w:val="ListParagraph"/>
        <w:rPr>
          <w:rFonts w:ascii="Times New Roman" w:hAnsi="Times New Roman" w:cs="Times New Roman"/>
        </w:rPr>
      </w:pPr>
    </w:p>
    <w:p w:rsidR="00896426" w:rsidRDefault="00896426" w:rsidP="009266CA">
      <w:pPr>
        <w:pStyle w:val="ListParagraph"/>
        <w:rPr>
          <w:rFonts w:ascii="Times New Roman" w:hAnsi="Times New Roman" w:cs="Times New Roman"/>
        </w:rPr>
      </w:pPr>
    </w:p>
    <w:p w:rsidR="00896426" w:rsidRDefault="00896426" w:rsidP="009266CA">
      <w:pPr>
        <w:pStyle w:val="ListParagraph"/>
        <w:rPr>
          <w:rFonts w:ascii="Times New Roman" w:hAnsi="Times New Roman" w:cs="Times New Roman"/>
        </w:rPr>
      </w:pPr>
    </w:p>
    <w:p w:rsidR="00896426" w:rsidRPr="0021105D" w:rsidRDefault="00896426" w:rsidP="0021105D">
      <w:pPr>
        <w:rPr>
          <w:rFonts w:ascii="Times New Roman" w:hAnsi="Times New Roman" w:cs="Times New Roman"/>
        </w:rPr>
      </w:pPr>
    </w:p>
    <w:p w:rsidR="00896426" w:rsidRDefault="00896426" w:rsidP="009266CA">
      <w:pPr>
        <w:pStyle w:val="ListParagraph"/>
        <w:rPr>
          <w:rFonts w:ascii="Times New Roman" w:hAnsi="Times New Roman" w:cs="Times New Roman"/>
        </w:rPr>
      </w:pPr>
    </w:p>
    <w:p w:rsidR="00C221CE" w:rsidRPr="00CB70BB" w:rsidRDefault="00C221CE" w:rsidP="0052029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CB70BB">
        <w:rPr>
          <w:rFonts w:ascii="Times New Roman" w:hAnsi="Times New Roman" w:cs="Times New Roman"/>
          <w:sz w:val="24"/>
        </w:rPr>
        <w:t>Màn hình sửa tài khoản:</w:t>
      </w:r>
      <w:r w:rsidR="00520292" w:rsidRPr="00CB70BB">
        <w:rPr>
          <w:rFonts w:ascii="Times New Roman" w:hAnsi="Times New Roman" w:cs="Times New Roman"/>
          <w:sz w:val="24"/>
        </w:rPr>
        <w:t xml:space="preserve"> </w:t>
      </w:r>
      <w:r w:rsidR="00520292" w:rsidRPr="00CB70BB">
        <w:rPr>
          <w:rFonts w:ascii="Times New Roman" w:hAnsi="Times New Roman" w:cs="Times New Roman"/>
          <w:color w:val="0070C0"/>
          <w:sz w:val="24"/>
          <w:u w:val="single"/>
        </w:rPr>
        <w:t>h</w:t>
      </w:r>
      <w:r w:rsidR="00D363A2" w:rsidRPr="00CB70BB">
        <w:rPr>
          <w:rFonts w:ascii="Times New Roman" w:hAnsi="Times New Roman" w:cs="Times New Roman"/>
          <w:color w:val="0070C0"/>
          <w:sz w:val="24"/>
          <w:u w:val="single"/>
        </w:rPr>
        <w:t>ttp://tnb.inews.vn/admin/user/xxx</w:t>
      </w:r>
      <w:r w:rsidR="00520292" w:rsidRPr="00CB70BB">
        <w:rPr>
          <w:rFonts w:ascii="Times New Roman" w:hAnsi="Times New Roman" w:cs="Times New Roman"/>
          <w:color w:val="0070C0"/>
          <w:sz w:val="24"/>
          <w:u w:val="single"/>
        </w:rPr>
        <w:t>/edit</w:t>
      </w:r>
    </w:p>
    <w:p w:rsidR="00453F3D" w:rsidRDefault="00D363A2" w:rsidP="00453F3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82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News journal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CE" w:rsidRPr="002262C1" w:rsidRDefault="00C221CE" w:rsidP="00C221C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2262C1">
        <w:rPr>
          <w:rFonts w:ascii="Times New Roman" w:hAnsi="Times New Roman" w:cs="Times New Roman"/>
          <w:sz w:val="24"/>
        </w:rPr>
        <w:t>Màn hình xóa tài khoản:</w:t>
      </w:r>
    </w:p>
    <w:p w:rsidR="00D363A2" w:rsidRDefault="00851C22" w:rsidP="00D363A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574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News journalis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73" w:rsidRDefault="00124773" w:rsidP="00D363A2">
      <w:pPr>
        <w:pStyle w:val="ListParagraph"/>
        <w:rPr>
          <w:rFonts w:ascii="Times New Roman" w:hAnsi="Times New Roman" w:cs="Times New Roman"/>
        </w:rPr>
      </w:pPr>
    </w:p>
    <w:p w:rsidR="00124773" w:rsidRDefault="00124773" w:rsidP="00D363A2">
      <w:pPr>
        <w:pStyle w:val="ListParagraph"/>
        <w:rPr>
          <w:rFonts w:ascii="Times New Roman" w:hAnsi="Times New Roman" w:cs="Times New Roman"/>
        </w:rPr>
      </w:pPr>
    </w:p>
    <w:p w:rsidR="00124773" w:rsidRDefault="00124773" w:rsidP="00D363A2">
      <w:pPr>
        <w:pStyle w:val="ListParagraph"/>
        <w:rPr>
          <w:rFonts w:ascii="Times New Roman" w:hAnsi="Times New Roman" w:cs="Times New Roman"/>
        </w:rPr>
      </w:pPr>
    </w:p>
    <w:p w:rsidR="00124773" w:rsidRPr="0021105D" w:rsidRDefault="00124773" w:rsidP="0021105D">
      <w:pPr>
        <w:rPr>
          <w:rFonts w:ascii="Times New Roman" w:hAnsi="Times New Roman" w:cs="Times New Roman"/>
        </w:rPr>
      </w:pPr>
    </w:p>
    <w:p w:rsidR="00D01B67" w:rsidRPr="00343E6E" w:rsidRDefault="008218EC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Quản lý cơ quan cấp thẻ</w:t>
      </w:r>
    </w:p>
    <w:p w:rsidR="00D01B67" w:rsidRPr="00382E68" w:rsidRDefault="002955E5" w:rsidP="0006029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70C0"/>
          <w:sz w:val="24"/>
          <w:u w:val="single"/>
        </w:rPr>
      </w:pPr>
      <w:r w:rsidRPr="00382E68">
        <w:rPr>
          <w:rFonts w:ascii="Times New Roman" w:hAnsi="Times New Roman" w:cs="Times New Roman"/>
          <w:sz w:val="24"/>
        </w:rPr>
        <w:t>Màn hình quản lý danh sách cơ quan cấp thẻ:</w:t>
      </w:r>
      <w:r w:rsidR="00060297" w:rsidRPr="00382E68">
        <w:rPr>
          <w:rFonts w:ascii="Times New Roman" w:hAnsi="Times New Roman" w:cs="Times New Roman"/>
          <w:sz w:val="24"/>
        </w:rPr>
        <w:t xml:space="preserve"> </w:t>
      </w:r>
      <w:r w:rsidR="00060297" w:rsidRPr="00382E68">
        <w:rPr>
          <w:rFonts w:ascii="Times New Roman" w:hAnsi="Times New Roman" w:cs="Times New Roman"/>
          <w:color w:val="0070C0"/>
          <w:sz w:val="24"/>
          <w:u w:val="single"/>
        </w:rPr>
        <w:t>http://tnb.inews.vn/admin/agency</w:t>
      </w:r>
    </w:p>
    <w:p w:rsidR="00851C22" w:rsidRDefault="00E123BA" w:rsidP="00851C2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631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ews journalis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E5" w:rsidRPr="00382E68" w:rsidRDefault="002955E5" w:rsidP="0006029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382E68">
        <w:rPr>
          <w:rFonts w:ascii="Times New Roman" w:hAnsi="Times New Roman" w:cs="Times New Roman"/>
          <w:sz w:val="24"/>
        </w:rPr>
        <w:t>Màn hình thêm mới cơ quan cấp thẻ:</w:t>
      </w:r>
      <w:r w:rsidR="00060297" w:rsidRPr="00382E68">
        <w:rPr>
          <w:rFonts w:ascii="Times New Roman" w:hAnsi="Times New Roman" w:cs="Times New Roman"/>
          <w:sz w:val="24"/>
        </w:rPr>
        <w:t xml:space="preserve"> </w:t>
      </w:r>
      <w:r w:rsidR="00060297" w:rsidRPr="00382E68">
        <w:rPr>
          <w:rFonts w:ascii="Times New Roman" w:hAnsi="Times New Roman" w:cs="Times New Roman"/>
          <w:color w:val="0070C0"/>
          <w:sz w:val="24"/>
          <w:u w:val="single"/>
        </w:rPr>
        <w:t>http://tnb.inews.vn/admin/agency/create</w:t>
      </w:r>
    </w:p>
    <w:p w:rsidR="00E123BA" w:rsidRDefault="00060297" w:rsidP="00E123B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8371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ews journalis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01D" w:rsidRDefault="008B301D" w:rsidP="0021105D">
      <w:pPr>
        <w:rPr>
          <w:rFonts w:ascii="Times New Roman" w:hAnsi="Times New Roman" w:cs="Times New Roman"/>
        </w:rPr>
      </w:pPr>
    </w:p>
    <w:p w:rsidR="00AF4847" w:rsidRDefault="00AF4847" w:rsidP="0021105D">
      <w:pPr>
        <w:rPr>
          <w:rFonts w:ascii="Times New Roman" w:hAnsi="Times New Roman" w:cs="Times New Roman"/>
        </w:rPr>
      </w:pPr>
    </w:p>
    <w:p w:rsidR="00AF4847" w:rsidRDefault="00AF4847" w:rsidP="0021105D">
      <w:pPr>
        <w:rPr>
          <w:rFonts w:ascii="Times New Roman" w:hAnsi="Times New Roman" w:cs="Times New Roman"/>
        </w:rPr>
      </w:pPr>
    </w:p>
    <w:p w:rsidR="00AF4847" w:rsidRPr="0021105D" w:rsidRDefault="00AF4847" w:rsidP="0021105D">
      <w:pPr>
        <w:rPr>
          <w:rFonts w:ascii="Times New Roman" w:hAnsi="Times New Roman" w:cs="Times New Roman"/>
        </w:rPr>
      </w:pPr>
    </w:p>
    <w:p w:rsidR="002955E5" w:rsidRPr="00382E68" w:rsidRDefault="002955E5" w:rsidP="00405E4B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382E68">
        <w:rPr>
          <w:rFonts w:ascii="Times New Roman" w:hAnsi="Times New Roman" w:cs="Times New Roman"/>
          <w:sz w:val="24"/>
        </w:rPr>
        <w:lastRenderedPageBreak/>
        <w:t>Màn hình sửa cơ quan cấp thẻ:</w:t>
      </w:r>
      <w:r w:rsidR="00405E4B" w:rsidRPr="00382E68">
        <w:rPr>
          <w:rFonts w:ascii="Times New Roman" w:hAnsi="Times New Roman" w:cs="Times New Roman"/>
          <w:sz w:val="24"/>
        </w:rPr>
        <w:t xml:space="preserve"> </w:t>
      </w:r>
      <w:r w:rsidR="00405E4B" w:rsidRPr="00382E68">
        <w:rPr>
          <w:rFonts w:ascii="Times New Roman" w:hAnsi="Times New Roman" w:cs="Times New Roman"/>
          <w:color w:val="0070C0"/>
          <w:sz w:val="24"/>
          <w:u w:val="single"/>
        </w:rPr>
        <w:t>http://tnb.inews.vn/admin/agency/xxx/edit</w:t>
      </w:r>
    </w:p>
    <w:p w:rsidR="00060297" w:rsidRDefault="00506EBC" w:rsidP="0006029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879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ews journali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E5" w:rsidRPr="00382E68" w:rsidRDefault="002955E5" w:rsidP="002955E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382E68">
        <w:rPr>
          <w:rFonts w:ascii="Times New Roman" w:hAnsi="Times New Roman" w:cs="Times New Roman"/>
          <w:sz w:val="24"/>
        </w:rPr>
        <w:t>Màn hình xóa cơ quan cấp thẻ:</w:t>
      </w:r>
    </w:p>
    <w:p w:rsidR="00D24440" w:rsidRDefault="00234957" w:rsidP="0021105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777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ews journalis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4E" w:rsidRDefault="00F6354E" w:rsidP="0021105D">
      <w:pPr>
        <w:pStyle w:val="ListParagraph"/>
        <w:rPr>
          <w:rFonts w:ascii="Times New Roman" w:hAnsi="Times New Roman" w:cs="Times New Roman"/>
        </w:rPr>
      </w:pPr>
    </w:p>
    <w:p w:rsidR="00F6354E" w:rsidRDefault="00F6354E" w:rsidP="0021105D">
      <w:pPr>
        <w:pStyle w:val="ListParagraph"/>
        <w:rPr>
          <w:rFonts w:ascii="Times New Roman" w:hAnsi="Times New Roman" w:cs="Times New Roman"/>
        </w:rPr>
      </w:pPr>
    </w:p>
    <w:p w:rsidR="00F6354E" w:rsidRDefault="00F6354E" w:rsidP="0021105D">
      <w:pPr>
        <w:pStyle w:val="ListParagraph"/>
        <w:rPr>
          <w:rFonts w:ascii="Times New Roman" w:hAnsi="Times New Roman" w:cs="Times New Roman"/>
        </w:rPr>
      </w:pPr>
    </w:p>
    <w:p w:rsidR="00F6354E" w:rsidRDefault="00F6354E" w:rsidP="0021105D">
      <w:pPr>
        <w:pStyle w:val="ListParagraph"/>
        <w:rPr>
          <w:rFonts w:ascii="Times New Roman" w:hAnsi="Times New Roman" w:cs="Times New Roman"/>
        </w:rPr>
      </w:pPr>
    </w:p>
    <w:p w:rsidR="00F6354E" w:rsidRPr="0021105D" w:rsidRDefault="00F6354E" w:rsidP="0021105D">
      <w:pPr>
        <w:pStyle w:val="ListParagraph"/>
        <w:rPr>
          <w:rFonts w:ascii="Times New Roman" w:hAnsi="Times New Roman" w:cs="Times New Roman"/>
        </w:rPr>
      </w:pPr>
    </w:p>
    <w:p w:rsidR="008218EC" w:rsidRPr="008218EC" w:rsidRDefault="008218EC" w:rsidP="008218EC">
      <w:pPr>
        <w:keepNext/>
        <w:keepLines/>
        <w:spacing w:before="360" w:after="60" w:line="240" w:lineRule="auto"/>
        <w:outlineLvl w:val="1"/>
        <w:rPr>
          <w:rFonts w:ascii="Times New Roman" w:eastAsiaTheme="majorEastAsia" w:hAnsi="Times New Roman" w:cs="Times New Roman"/>
          <w:caps/>
          <w:color w:val="577188" w:themeColor="accent1" w:themeShade="BF"/>
          <w:sz w:val="24"/>
          <w14:ligatures w14:val="standardContextual"/>
        </w:rPr>
      </w:pPr>
      <w:r>
        <w:rPr>
          <w:rFonts w:ascii="Times New Roman" w:eastAsiaTheme="majorEastAsia" w:hAnsi="Times New Roman" w:cs="Times New Roman"/>
          <w:caps/>
          <w:color w:val="577188" w:themeColor="accent1" w:themeShade="BF"/>
          <w:sz w:val="24"/>
          <w14:ligatures w14:val="standardContextual"/>
        </w:rPr>
        <w:lastRenderedPageBreak/>
        <w:t>quản lý thẻ nhà báo</w:t>
      </w:r>
    </w:p>
    <w:p w:rsidR="008218EC" w:rsidRPr="00382E68" w:rsidRDefault="002955E5" w:rsidP="006A63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color w:val="0070C0"/>
          <w:sz w:val="24"/>
          <w:u w:val="single"/>
        </w:rPr>
      </w:pPr>
      <w:r w:rsidRPr="00382E68">
        <w:rPr>
          <w:rFonts w:ascii="Times New Roman" w:hAnsi="Times New Roman" w:cs="Times New Roman"/>
          <w:sz w:val="24"/>
        </w:rPr>
        <w:t>Màn hình quản lý danh sách thẻ nhà báo</w:t>
      </w:r>
      <w:r w:rsidR="00620335" w:rsidRPr="00382E68">
        <w:rPr>
          <w:rFonts w:ascii="Times New Roman" w:hAnsi="Times New Roman" w:cs="Times New Roman"/>
          <w:sz w:val="24"/>
        </w:rPr>
        <w:t>:</w:t>
      </w:r>
      <w:r w:rsidR="006A63C2" w:rsidRPr="00382E68">
        <w:rPr>
          <w:rFonts w:ascii="Times New Roman" w:hAnsi="Times New Roman" w:cs="Times New Roman"/>
          <w:sz w:val="24"/>
        </w:rPr>
        <w:t xml:space="preserve"> </w:t>
      </w:r>
      <w:r w:rsidR="006A63C2" w:rsidRPr="00382E68">
        <w:rPr>
          <w:rFonts w:ascii="Times New Roman" w:hAnsi="Times New Roman" w:cs="Times New Roman"/>
          <w:color w:val="0070C0"/>
          <w:sz w:val="24"/>
          <w:u w:val="single"/>
        </w:rPr>
        <w:t>http://tnb.inews.vn/admin/journalist/card</w:t>
      </w:r>
    </w:p>
    <w:p w:rsidR="002241AF" w:rsidRDefault="00F936A4" w:rsidP="002241AF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701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ews journalis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5E5" w:rsidRPr="00382E68" w:rsidRDefault="00620335" w:rsidP="006A63C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382E68">
        <w:rPr>
          <w:rFonts w:ascii="Times New Roman" w:hAnsi="Times New Roman" w:cs="Times New Roman"/>
          <w:sz w:val="24"/>
        </w:rPr>
        <w:t>Màn hình thêm mới thẻ nhà báo:</w:t>
      </w:r>
      <w:r w:rsidR="006A63C2" w:rsidRPr="00382E68">
        <w:rPr>
          <w:rFonts w:ascii="Times New Roman" w:hAnsi="Times New Roman" w:cs="Times New Roman"/>
          <w:sz w:val="24"/>
        </w:rPr>
        <w:t xml:space="preserve"> </w:t>
      </w:r>
      <w:r w:rsidR="006A63C2" w:rsidRPr="00382E68">
        <w:rPr>
          <w:rFonts w:ascii="Times New Roman" w:hAnsi="Times New Roman" w:cs="Times New Roman"/>
          <w:color w:val="0070C0"/>
          <w:sz w:val="24"/>
          <w:u w:val="single"/>
        </w:rPr>
        <w:t>http://tnb.inews.vn/admin/journalist/card/create</w:t>
      </w:r>
    </w:p>
    <w:p w:rsidR="00B16FB5" w:rsidRDefault="006A63C2" w:rsidP="0021105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555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ews journali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53" w:rsidRDefault="00421E53" w:rsidP="0021105D">
      <w:pPr>
        <w:pStyle w:val="ListParagraph"/>
        <w:rPr>
          <w:rFonts w:ascii="Times New Roman" w:hAnsi="Times New Roman" w:cs="Times New Roman"/>
        </w:rPr>
      </w:pPr>
    </w:p>
    <w:p w:rsidR="00421E53" w:rsidRDefault="00421E53" w:rsidP="0021105D">
      <w:pPr>
        <w:pStyle w:val="ListParagraph"/>
        <w:rPr>
          <w:rFonts w:ascii="Times New Roman" w:hAnsi="Times New Roman" w:cs="Times New Roman"/>
        </w:rPr>
      </w:pPr>
    </w:p>
    <w:p w:rsidR="00421E53" w:rsidRDefault="00421E53" w:rsidP="0021105D">
      <w:pPr>
        <w:pStyle w:val="ListParagraph"/>
        <w:rPr>
          <w:rFonts w:ascii="Times New Roman" w:hAnsi="Times New Roman" w:cs="Times New Roman"/>
        </w:rPr>
      </w:pPr>
    </w:p>
    <w:p w:rsidR="00421E53" w:rsidRDefault="00421E53" w:rsidP="0021105D">
      <w:pPr>
        <w:pStyle w:val="ListParagraph"/>
        <w:rPr>
          <w:rFonts w:ascii="Times New Roman" w:hAnsi="Times New Roman" w:cs="Times New Roman"/>
        </w:rPr>
      </w:pPr>
    </w:p>
    <w:p w:rsidR="00421E53" w:rsidRDefault="00421E53" w:rsidP="0021105D">
      <w:pPr>
        <w:pStyle w:val="ListParagraph"/>
        <w:rPr>
          <w:rFonts w:ascii="Times New Roman" w:hAnsi="Times New Roman" w:cs="Times New Roman"/>
        </w:rPr>
      </w:pPr>
    </w:p>
    <w:p w:rsidR="00421E53" w:rsidRPr="00382E68" w:rsidRDefault="00421E53" w:rsidP="0021105D">
      <w:pPr>
        <w:pStyle w:val="ListParagraph"/>
        <w:rPr>
          <w:rFonts w:ascii="Times New Roman" w:hAnsi="Times New Roman" w:cs="Times New Roman"/>
        </w:rPr>
      </w:pPr>
      <w:bookmarkStart w:id="1" w:name="_GoBack"/>
      <w:bookmarkEnd w:id="1"/>
    </w:p>
    <w:p w:rsidR="00B16FB5" w:rsidRDefault="00B16FB5" w:rsidP="00F936A4">
      <w:pPr>
        <w:pStyle w:val="ListParagraph"/>
        <w:rPr>
          <w:rFonts w:ascii="Times New Roman" w:hAnsi="Times New Roman" w:cs="Times New Roman"/>
        </w:rPr>
      </w:pPr>
    </w:p>
    <w:p w:rsidR="00620335" w:rsidRPr="00382E68" w:rsidRDefault="00620335" w:rsidP="00701DD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382E68">
        <w:rPr>
          <w:rFonts w:ascii="Times New Roman" w:hAnsi="Times New Roman" w:cs="Times New Roman"/>
          <w:sz w:val="24"/>
        </w:rPr>
        <w:lastRenderedPageBreak/>
        <w:t>Màn hình sửa thẻ nhà báo:</w:t>
      </w:r>
      <w:r w:rsidR="00701DDF" w:rsidRPr="00382E68">
        <w:rPr>
          <w:rFonts w:ascii="Times New Roman" w:hAnsi="Times New Roman" w:cs="Times New Roman"/>
          <w:sz w:val="24"/>
        </w:rPr>
        <w:t xml:space="preserve"> </w:t>
      </w:r>
      <w:r w:rsidR="00701DDF" w:rsidRPr="00382E68">
        <w:rPr>
          <w:rFonts w:ascii="Times New Roman" w:hAnsi="Times New Roman" w:cs="Times New Roman"/>
          <w:color w:val="0070C0"/>
          <w:sz w:val="24"/>
          <w:u w:val="single"/>
        </w:rPr>
        <w:t>http://tnb.inews.vn/admin/journalist/card/xxx/edit</w:t>
      </w:r>
    </w:p>
    <w:p w:rsidR="006A63C2" w:rsidRDefault="00F45B47" w:rsidP="006A63C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News journalis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E68" w:rsidRDefault="00382E68" w:rsidP="006A63C2">
      <w:pPr>
        <w:pStyle w:val="ListParagraph"/>
        <w:rPr>
          <w:rFonts w:ascii="Times New Roman" w:hAnsi="Times New Roman" w:cs="Times New Roman"/>
        </w:rPr>
      </w:pPr>
    </w:p>
    <w:p w:rsidR="00620335" w:rsidRPr="00382E68" w:rsidRDefault="00620335" w:rsidP="002955E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382E68">
        <w:rPr>
          <w:rFonts w:ascii="Times New Roman" w:hAnsi="Times New Roman" w:cs="Times New Roman"/>
          <w:sz w:val="24"/>
        </w:rPr>
        <w:t>Màn hình xóa thẻ nhà báo:</w:t>
      </w:r>
    </w:p>
    <w:p w:rsidR="00F45B47" w:rsidRDefault="005B2BDD" w:rsidP="00F45B4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5797550" cy="2641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ews journalis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FB5" w:rsidRDefault="00B16FB5" w:rsidP="00F45B47">
      <w:pPr>
        <w:pStyle w:val="ListParagraph"/>
        <w:rPr>
          <w:rFonts w:ascii="Times New Roman" w:hAnsi="Times New Roman" w:cs="Times New Roman"/>
        </w:rPr>
      </w:pPr>
    </w:p>
    <w:p w:rsidR="00B16FB5" w:rsidRDefault="00B16FB5" w:rsidP="00F45B47">
      <w:pPr>
        <w:pStyle w:val="ListParagraph"/>
        <w:rPr>
          <w:rFonts w:ascii="Times New Roman" w:hAnsi="Times New Roman" w:cs="Times New Roman"/>
        </w:rPr>
      </w:pPr>
    </w:p>
    <w:p w:rsidR="00B16FB5" w:rsidRDefault="00B16FB5" w:rsidP="00F45B47">
      <w:pPr>
        <w:pStyle w:val="ListParagraph"/>
        <w:rPr>
          <w:rFonts w:ascii="Times New Roman" w:hAnsi="Times New Roman" w:cs="Times New Roman"/>
        </w:rPr>
      </w:pPr>
    </w:p>
    <w:p w:rsidR="00B16FB5" w:rsidRPr="0021105D" w:rsidRDefault="00B16FB5" w:rsidP="0021105D">
      <w:pPr>
        <w:rPr>
          <w:rFonts w:ascii="Times New Roman" w:hAnsi="Times New Roman" w:cs="Times New Roman"/>
        </w:rPr>
      </w:pPr>
    </w:p>
    <w:p w:rsidR="008218EC" w:rsidRPr="008218EC" w:rsidRDefault="008218EC" w:rsidP="008218EC">
      <w:pPr>
        <w:keepNext/>
        <w:keepLines/>
        <w:spacing w:before="360" w:after="60" w:line="240" w:lineRule="auto"/>
        <w:outlineLvl w:val="1"/>
        <w:rPr>
          <w:rFonts w:ascii="Times New Roman" w:eastAsiaTheme="majorEastAsia" w:hAnsi="Times New Roman" w:cs="Times New Roman"/>
          <w:caps/>
          <w:color w:val="577188" w:themeColor="accent1" w:themeShade="BF"/>
          <w:sz w:val="24"/>
          <w14:ligatures w14:val="standardContextual"/>
        </w:rPr>
      </w:pPr>
      <w:r>
        <w:rPr>
          <w:rFonts w:ascii="Times New Roman" w:eastAsiaTheme="majorEastAsia" w:hAnsi="Times New Roman" w:cs="Times New Roman"/>
          <w:caps/>
          <w:color w:val="577188" w:themeColor="accent1" w:themeShade="BF"/>
          <w:sz w:val="24"/>
          <w14:ligatures w14:val="standardContextual"/>
        </w:rPr>
        <w:lastRenderedPageBreak/>
        <w:t>Import/export dữ liệu</w:t>
      </w:r>
    </w:p>
    <w:p w:rsidR="008218EC" w:rsidRPr="009848FE" w:rsidRDefault="008367DC" w:rsidP="00EC159F">
      <w:pPr>
        <w:pStyle w:val="ListParagraph"/>
        <w:numPr>
          <w:ilvl w:val="0"/>
          <w:numId w:val="24"/>
        </w:numPr>
        <w:rPr>
          <w:sz w:val="24"/>
          <w:lang w:val="fr-FR"/>
        </w:rPr>
      </w:pPr>
      <w:r w:rsidRPr="009848FE">
        <w:rPr>
          <w:sz w:val="24"/>
          <w:lang w:val="fr-FR"/>
        </w:rPr>
        <w:t>Màn hình import</w:t>
      </w:r>
      <w:r w:rsidR="00C6375E" w:rsidRPr="009848FE">
        <w:rPr>
          <w:sz w:val="24"/>
          <w:lang w:val="fr-FR"/>
        </w:rPr>
        <w:t>/export</w:t>
      </w:r>
      <w:r w:rsidRPr="009848FE">
        <w:rPr>
          <w:sz w:val="24"/>
          <w:lang w:val="fr-FR"/>
        </w:rPr>
        <w:t xml:space="preserve"> dữ liệu:</w:t>
      </w:r>
      <w:r w:rsidR="00EC159F" w:rsidRPr="009848FE">
        <w:rPr>
          <w:sz w:val="24"/>
          <w:lang w:val="fr-FR"/>
        </w:rPr>
        <w:t xml:space="preserve"> </w:t>
      </w:r>
      <w:r w:rsidR="00EC159F" w:rsidRPr="009848FE">
        <w:rPr>
          <w:color w:val="0070C0"/>
          <w:sz w:val="24"/>
          <w:u w:val="single"/>
          <w:lang w:val="fr-FR"/>
        </w:rPr>
        <w:t>http://tnb.inews.vn/admin/file/index</w:t>
      </w:r>
    </w:p>
    <w:p w:rsidR="00C6375E" w:rsidRDefault="00C6375E" w:rsidP="00C6375E">
      <w:pPr>
        <w:pStyle w:val="ListParagraph"/>
        <w:rPr>
          <w:lang w:val="fr-FR"/>
        </w:rPr>
      </w:pPr>
      <w:r>
        <w:rPr>
          <w:noProof/>
          <w:lang w:val="vi-VN" w:eastAsia="vi-VN"/>
        </w:rPr>
        <w:drawing>
          <wp:inline distT="0" distB="0" distL="0" distR="0">
            <wp:extent cx="5797550" cy="266636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ews journali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70" w:rsidRDefault="00DE5B70" w:rsidP="00C6375E">
      <w:pPr>
        <w:pStyle w:val="ListParagraph"/>
        <w:rPr>
          <w:lang w:val="fr-FR"/>
        </w:rPr>
      </w:pPr>
    </w:p>
    <w:p w:rsidR="00DE5B70" w:rsidRPr="009848FE" w:rsidRDefault="00DE5B70" w:rsidP="00DE5B70">
      <w:pPr>
        <w:pStyle w:val="ListParagraph"/>
        <w:numPr>
          <w:ilvl w:val="0"/>
          <w:numId w:val="24"/>
        </w:numPr>
        <w:rPr>
          <w:sz w:val="24"/>
          <w:lang w:val="fr-FR"/>
        </w:rPr>
      </w:pPr>
      <w:r w:rsidRPr="009848FE">
        <w:rPr>
          <w:sz w:val="24"/>
          <w:lang w:val="fr-FR"/>
        </w:rPr>
        <w:t>Xóa dữ liệu bộ nhớ đệm (cache) :</w:t>
      </w:r>
    </w:p>
    <w:p w:rsidR="00DE5B70" w:rsidRDefault="00C566E1" w:rsidP="00DE5B70">
      <w:pPr>
        <w:pStyle w:val="ListParagraph"/>
        <w:rPr>
          <w:lang w:val="fr-FR"/>
        </w:rPr>
      </w:pPr>
      <w:r>
        <w:rPr>
          <w:noProof/>
          <w:lang w:val="vi-VN" w:eastAsia="vi-VN"/>
        </w:rPr>
        <w:drawing>
          <wp:inline distT="0" distB="0" distL="0" distR="0">
            <wp:extent cx="5797550" cy="27971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ews journalis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E1" w:rsidRPr="00C566E1" w:rsidRDefault="00C566E1" w:rsidP="00DE5B70">
      <w:pPr>
        <w:pStyle w:val="ListParagraph"/>
      </w:pPr>
      <w:r w:rsidRPr="00C566E1">
        <w:t>(p/s: ô vuông đ</w:t>
      </w:r>
      <w:r w:rsidR="008D1D70">
        <w:t>ỏ</w:t>
      </w:r>
      <w:r w:rsidRPr="00C566E1">
        <w:t>)</w:t>
      </w:r>
    </w:p>
    <w:p w:rsidR="00D01B67" w:rsidRPr="00E4001D" w:rsidRDefault="001E0658">
      <w:pPr>
        <w:pStyle w:val="Signature"/>
        <w:rPr>
          <w:rFonts w:ascii="Times New Roman" w:hAnsi="Times New Roman" w:cs="Times New Roman"/>
          <w:sz w:val="24"/>
        </w:rPr>
      </w:pPr>
      <w:r w:rsidRPr="00E4001D">
        <w:rPr>
          <w:rFonts w:ascii="Times New Roman" w:hAnsi="Times New Roman" w:cs="Times New Roman"/>
          <w:sz w:val="24"/>
        </w:rPr>
        <w:lastRenderedPageBreak/>
        <w:t>Tài liệu hóa</w:t>
      </w:r>
      <w:r w:rsidR="002D6BAE" w:rsidRPr="00E4001D">
        <w:rPr>
          <w:rFonts w:ascii="Times New Roman" w:hAnsi="Times New Roman" w:cs="Times New Roman"/>
          <w:sz w:val="24"/>
        </w:rPr>
        <w:t xml:space="preserve"> phục vụ cho công tác quản lý</w:t>
      </w:r>
      <w:r w:rsidR="00583F71" w:rsidRPr="00E4001D">
        <w:rPr>
          <w:rFonts w:ascii="Times New Roman" w:hAnsi="Times New Roman" w:cs="Times New Roman"/>
          <w:sz w:val="24"/>
        </w:rPr>
        <w:br/>
      </w:r>
      <w:sdt>
        <w:sdtPr>
          <w:rPr>
            <w:rFonts w:ascii="Times New Roman" w:hAnsi="Times New Roman" w:cs="Times New Roman"/>
            <w:sz w:val="24"/>
            <w:lang w:val="fr-FR"/>
          </w:rPr>
          <w:alias w:val="Click arrow to select a date"/>
          <w:tag w:val="Click arrow to select a date"/>
          <w:id w:val="-405455016"/>
          <w:placeholder>
            <w:docPart w:val="82123443B8F6495CAFD3531EFB252804"/>
          </w:placeholder>
          <w:date w:fullDate="2016-06-03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r w:rsidR="00E4001D">
            <w:rPr>
              <w:rFonts w:ascii="Times New Roman" w:hAnsi="Times New Roman" w:cs="Times New Roman"/>
              <w:sz w:val="24"/>
            </w:rPr>
            <w:t>June 3, 2016</w:t>
          </w:r>
        </w:sdtContent>
      </w:sdt>
    </w:p>
    <w:p w:rsidR="005A66BB" w:rsidRPr="00914053" w:rsidRDefault="003F442B" w:rsidP="00914053">
      <w:pPr>
        <w:pStyle w:val="Heading1"/>
        <w:rPr>
          <w:rFonts w:ascii="Times New Roman" w:hAnsi="Times New Roman" w:cs="Times New Roman"/>
          <w:lang w:val="fr-FR"/>
        </w:rPr>
      </w:pPr>
      <w:bookmarkStart w:id="2" w:name="_Toc452712455"/>
      <w:r w:rsidRPr="003F442B">
        <w:rPr>
          <w:rFonts w:ascii="Times New Roman" w:hAnsi="Times New Roman" w:cs="Times New Roman"/>
          <w:lang w:val="fr-FR"/>
        </w:rPr>
        <w:lastRenderedPageBreak/>
        <w:t>Xử lý dữ liệu</w:t>
      </w:r>
      <w:bookmarkEnd w:id="2"/>
    </w:p>
    <w:p w:rsidR="003403E8" w:rsidRPr="003403E8" w:rsidRDefault="003403E8" w:rsidP="003403E8">
      <w:pPr>
        <w:pStyle w:val="Heading2"/>
        <w:rPr>
          <w:rFonts w:ascii="Times New Roman" w:eastAsiaTheme="minorEastAsia" w:hAnsi="Times New Roman" w:cs="Times New Roman"/>
          <w:sz w:val="22"/>
          <w:szCs w:val="22"/>
          <w:lang w:val="fr-FR"/>
        </w:rPr>
      </w:pPr>
      <w:r>
        <w:rPr>
          <w:rFonts w:ascii="Times New Roman" w:eastAsiaTheme="minorEastAsia" w:hAnsi="Times New Roman" w:cs="Times New Roman"/>
          <w:sz w:val="22"/>
          <w:szCs w:val="22"/>
          <w:lang w:val="fr-FR"/>
        </w:rPr>
        <w:t>ĐĂ</w:t>
      </w:r>
      <w:r w:rsidR="005B70CB" w:rsidRPr="00402CC7">
        <w:rPr>
          <w:rFonts w:ascii="Times New Roman" w:eastAsiaTheme="minorEastAsia" w:hAnsi="Times New Roman" w:cs="Times New Roman"/>
          <w:sz w:val="22"/>
          <w:szCs w:val="22"/>
          <w:lang w:val="fr-FR"/>
        </w:rPr>
        <w:t>ng nhậ</w:t>
      </w:r>
      <w:r>
        <w:rPr>
          <w:rFonts w:ascii="Times New Roman" w:eastAsiaTheme="minorEastAsia" w:hAnsi="Times New Roman" w:cs="Times New Roman"/>
          <w:sz w:val="22"/>
          <w:szCs w:val="22"/>
          <w:lang w:val="fr-FR"/>
        </w:rPr>
        <w:t>p, kh</w:t>
      </w:r>
      <w:r w:rsidR="007A2B65">
        <w:rPr>
          <w:rFonts w:ascii="Times New Roman" w:eastAsiaTheme="minorEastAsia" w:hAnsi="Times New Roman" w:cs="Times New Roman"/>
          <w:sz w:val="22"/>
          <w:szCs w:val="22"/>
          <w:lang w:val="fr-FR"/>
        </w:rPr>
        <w:t>Ô</w:t>
      </w:r>
      <w:r w:rsidR="005B70CB" w:rsidRPr="00402CC7">
        <w:rPr>
          <w:rFonts w:ascii="Times New Roman" w:eastAsiaTheme="minorEastAsia" w:hAnsi="Times New Roman" w:cs="Times New Roman"/>
          <w:sz w:val="22"/>
          <w:szCs w:val="22"/>
          <w:lang w:val="fr-FR"/>
        </w:rPr>
        <w:t>i phục lại mật khẩu</w:t>
      </w:r>
    </w:p>
    <w:p w:rsidR="005B70CB" w:rsidRPr="00553276" w:rsidRDefault="00553276" w:rsidP="005B70CB">
      <w:pPr>
        <w:pStyle w:val="ListBullet"/>
        <w:rPr>
          <w:rFonts w:ascii="Times New Roman" w:hAnsi="Times New Roman" w:cs="Times New Roman"/>
          <w:lang w:val="fr-FR"/>
        </w:rPr>
      </w:pPr>
      <w:r w:rsidRPr="00553276">
        <w:rPr>
          <w:rFonts w:ascii="Times New Roman" w:hAnsi="Times New Roman" w:cs="Times New Roman"/>
          <w:lang w:val="fr-FR"/>
        </w:rPr>
        <w:t>Người dùng đăng nhập vào hệ thống bằng tài khoản và mật khẩ</w:t>
      </w:r>
      <w:r>
        <w:rPr>
          <w:rFonts w:ascii="Times New Roman" w:hAnsi="Times New Roman" w:cs="Times New Roman"/>
          <w:lang w:val="fr-FR"/>
        </w:rPr>
        <w:t>u được cấp và đã được kích hoạt. Tài khoản là tên email (theo đúng định dạng)</w:t>
      </w:r>
    </w:p>
    <w:p w:rsidR="005B70CB" w:rsidRPr="00553276" w:rsidRDefault="00553276" w:rsidP="005B70CB">
      <w:pPr>
        <w:pStyle w:val="ListBullet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Người dùng khôi phục lại mật khẩu bị mất bằng cách điền tên email (tên tài khoản) để được gửi đường dẫn đổi mật khẩu mới</w:t>
      </w:r>
      <w:r w:rsidR="00AD576B">
        <w:rPr>
          <w:rFonts w:ascii="Times New Roman" w:hAnsi="Times New Roman" w:cs="Times New Roman"/>
          <w:lang w:val="fr-FR"/>
        </w:rPr>
        <w:t xml:space="preserve"> (xác thực người dùng qua email)</w:t>
      </w:r>
    </w:p>
    <w:p w:rsidR="005B70CB" w:rsidRPr="00D21F24" w:rsidRDefault="005B70CB" w:rsidP="005B70CB">
      <w:pPr>
        <w:pStyle w:val="Heading2"/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>tìm kiếm/sắp xếp thông tin</w:t>
      </w:r>
    </w:p>
    <w:p w:rsidR="005B70CB" w:rsidRPr="005B70CB" w:rsidRDefault="00285842" w:rsidP="005B70CB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Tìm kiếm thông tin (thẻ) nhà báo qua các tiêu chí như: Tên, Số thẻ, Cơ quan công tác. Sắp xếp thay đổi theo Số thẻ, Ngày cấp</w:t>
      </w:r>
    </w:p>
    <w:p w:rsidR="005B70CB" w:rsidRPr="00285842" w:rsidRDefault="00285842" w:rsidP="00285842">
      <w:pPr>
        <w:pStyle w:val="ListBullet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Hỗ trợ tìm kiếm, sắp xếp, phân trang ở các trang quản lý danh sách </w:t>
      </w:r>
    </w:p>
    <w:p w:rsidR="008A5FE1" w:rsidRPr="005B70CB" w:rsidRDefault="008A5FE1" w:rsidP="008A5FE1">
      <w:pPr>
        <w:pStyle w:val="Heading2"/>
        <w:rPr>
          <w:rFonts w:ascii="Times New Roman" w:eastAsiaTheme="minorEastAsia" w:hAnsi="Times New Roman" w:cs="Times New Roman"/>
          <w:sz w:val="22"/>
          <w:szCs w:val="22"/>
        </w:rPr>
      </w:pPr>
      <w:r w:rsidRPr="005B70CB">
        <w:rPr>
          <w:rFonts w:ascii="Times New Roman" w:eastAsiaTheme="minorEastAsia" w:hAnsi="Times New Roman" w:cs="Times New Roman"/>
          <w:sz w:val="22"/>
          <w:szCs w:val="22"/>
        </w:rPr>
        <w:t>thay đổi thông tin cá nhân, mật khẩu</w:t>
      </w:r>
    </w:p>
    <w:p w:rsidR="008A5FE1" w:rsidRPr="008A5FE1" w:rsidRDefault="00C63438" w:rsidP="008A5FE1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Thay đổi lại thông tin cá nhân người dùng</w:t>
      </w:r>
      <w:r w:rsidR="008E266B">
        <w:rPr>
          <w:rFonts w:ascii="Times New Roman" w:hAnsi="Times New Roman" w:cs="Times New Roman"/>
        </w:rPr>
        <w:t xml:space="preserve"> khi hiển thị</w:t>
      </w:r>
      <w:r>
        <w:rPr>
          <w:rFonts w:ascii="Times New Roman" w:hAnsi="Times New Roman" w:cs="Times New Roman"/>
        </w:rPr>
        <w:t>, thay đổi mật khẩu đăng nhập vào hệ thống</w:t>
      </w:r>
    </w:p>
    <w:p w:rsidR="00D01B67" w:rsidRPr="00D21F24" w:rsidRDefault="003F442B">
      <w:pPr>
        <w:pStyle w:val="Heading2"/>
        <w:rPr>
          <w:rFonts w:ascii="Times New Roman" w:eastAsiaTheme="minorEastAsia" w:hAnsi="Times New Roman" w:cs="Times New Roman"/>
          <w:sz w:val="22"/>
          <w:szCs w:val="22"/>
        </w:rPr>
      </w:pPr>
      <w:r w:rsidRPr="00D21F24">
        <w:rPr>
          <w:rFonts w:ascii="Times New Roman" w:eastAsiaTheme="minorEastAsia" w:hAnsi="Times New Roman" w:cs="Times New Roman"/>
          <w:sz w:val="22"/>
          <w:szCs w:val="22"/>
        </w:rPr>
        <w:t>Thêm/Sử</w:t>
      </w:r>
      <w:r w:rsidR="00D21F24" w:rsidRPr="00D21F24">
        <w:rPr>
          <w:rFonts w:ascii="Times New Roman" w:eastAsiaTheme="minorEastAsia" w:hAnsi="Times New Roman" w:cs="Times New Roman"/>
          <w:sz w:val="22"/>
          <w:szCs w:val="22"/>
        </w:rPr>
        <w:t>a/Xó</w:t>
      </w:r>
      <w:r w:rsidRPr="00D21F24">
        <w:rPr>
          <w:rFonts w:ascii="Times New Roman" w:eastAsiaTheme="minorEastAsia" w:hAnsi="Times New Roman" w:cs="Times New Roman"/>
          <w:sz w:val="22"/>
          <w:szCs w:val="22"/>
        </w:rPr>
        <w:t>a Quyền</w:t>
      </w:r>
      <w:r w:rsidR="00D21F24">
        <w:rPr>
          <w:rFonts w:ascii="Times New Roman" w:eastAsiaTheme="minorEastAsia" w:hAnsi="Times New Roman" w:cs="Times New Roman"/>
          <w:sz w:val="22"/>
          <w:szCs w:val="22"/>
        </w:rPr>
        <w:t xml:space="preserve"> </w:t>
      </w:r>
    </w:p>
    <w:p w:rsidR="00D01B67" w:rsidRPr="00B30831" w:rsidRDefault="00B30831">
      <w:pPr>
        <w:pStyle w:val="ListBullet"/>
        <w:rPr>
          <w:rFonts w:ascii="Times New Roman" w:hAnsi="Times New Roman" w:cs="Times New Roman"/>
          <w:lang w:val="fr-FR"/>
        </w:rPr>
      </w:pPr>
      <w:r w:rsidRPr="00B30831">
        <w:rPr>
          <w:rFonts w:ascii="Times New Roman" w:hAnsi="Times New Roman" w:cs="Times New Roman"/>
          <w:lang w:val="fr-FR"/>
        </w:rPr>
        <w:t xml:space="preserve">Thêm quyền </w:t>
      </w:r>
      <w:r>
        <w:rPr>
          <w:rFonts w:ascii="Times New Roman" w:hAnsi="Times New Roman" w:cs="Times New Roman"/>
          <w:lang w:val="fr-FR"/>
        </w:rPr>
        <w:t>‘</w:t>
      </w:r>
      <w:r w:rsidRPr="00B30831">
        <w:rPr>
          <w:rFonts w:ascii="Times New Roman" w:hAnsi="Times New Roman" w:cs="Times New Roman"/>
          <w:lang w:val="fr-FR"/>
        </w:rPr>
        <w:t>nhóm</w:t>
      </w:r>
      <w:r>
        <w:rPr>
          <w:rFonts w:ascii="Times New Roman" w:hAnsi="Times New Roman" w:cs="Times New Roman"/>
          <w:lang w:val="fr-FR"/>
        </w:rPr>
        <w:t>’</w:t>
      </w:r>
      <w:r w:rsidRPr="00B30831">
        <w:rPr>
          <w:rFonts w:ascii="Times New Roman" w:hAnsi="Times New Roman" w:cs="Times New Roman"/>
          <w:lang w:val="fr-FR"/>
        </w:rPr>
        <w:t xml:space="preserve"> các tài khoả</w:t>
      </w:r>
      <w:r>
        <w:rPr>
          <w:rFonts w:ascii="Times New Roman" w:hAnsi="Times New Roman" w:cs="Times New Roman"/>
          <w:lang w:val="fr-FR"/>
        </w:rPr>
        <w:t>n</w:t>
      </w:r>
    </w:p>
    <w:p w:rsidR="00D01B67" w:rsidRPr="00B30831" w:rsidRDefault="00B30831">
      <w:pPr>
        <w:pStyle w:val="ListBullet"/>
        <w:numPr>
          <w:ilvl w:val="0"/>
          <w:numId w:val="12"/>
        </w:numPr>
        <w:rPr>
          <w:rFonts w:ascii="Times New Roman" w:hAnsi="Times New Roman" w:cs="Times New Roman"/>
          <w:lang w:val="fr-FR"/>
        </w:rPr>
      </w:pPr>
      <w:r w:rsidRPr="00B30831">
        <w:rPr>
          <w:rFonts w:ascii="Times New Roman" w:hAnsi="Times New Roman" w:cs="Times New Roman"/>
          <w:lang w:val="fr-FR"/>
        </w:rPr>
        <w:t xml:space="preserve">Sửa quyền </w:t>
      </w:r>
      <w:r>
        <w:rPr>
          <w:rFonts w:ascii="Times New Roman" w:hAnsi="Times New Roman" w:cs="Times New Roman"/>
          <w:lang w:val="fr-FR"/>
        </w:rPr>
        <w:t>‘</w:t>
      </w:r>
      <w:r w:rsidRPr="00B30831">
        <w:rPr>
          <w:rFonts w:ascii="Times New Roman" w:hAnsi="Times New Roman" w:cs="Times New Roman"/>
          <w:lang w:val="fr-FR"/>
        </w:rPr>
        <w:t>nhóm</w:t>
      </w:r>
      <w:r>
        <w:rPr>
          <w:rFonts w:ascii="Times New Roman" w:hAnsi="Times New Roman" w:cs="Times New Roman"/>
          <w:lang w:val="fr-FR"/>
        </w:rPr>
        <w:t>’</w:t>
      </w:r>
      <w:r w:rsidRPr="00B30831">
        <w:rPr>
          <w:rFonts w:ascii="Times New Roman" w:hAnsi="Times New Roman" w:cs="Times New Roman"/>
          <w:lang w:val="fr-FR"/>
        </w:rPr>
        <w:t xml:space="preserve"> các tài khoản</w:t>
      </w:r>
      <w:r>
        <w:rPr>
          <w:rFonts w:ascii="Times New Roman" w:hAnsi="Times New Roman" w:cs="Times New Roman"/>
          <w:lang w:val="fr-FR"/>
        </w:rPr>
        <w:t xml:space="preserve"> (để mặc định là 2 quyền « users » và « admins »)</w:t>
      </w:r>
    </w:p>
    <w:p w:rsidR="00D01B67" w:rsidRPr="00B30831" w:rsidRDefault="00B30831">
      <w:pPr>
        <w:pStyle w:val="ListBullet"/>
        <w:rPr>
          <w:rFonts w:ascii="Times New Roman" w:hAnsi="Times New Roman" w:cs="Times New Roman"/>
          <w:lang w:val="fr-FR"/>
        </w:rPr>
      </w:pPr>
      <w:r w:rsidRPr="00B30831">
        <w:rPr>
          <w:rFonts w:ascii="Times New Roman" w:hAnsi="Times New Roman" w:cs="Times New Roman"/>
          <w:lang w:val="fr-FR"/>
        </w:rPr>
        <w:t xml:space="preserve">Xóa quyền không ảnh hưởng tới các tài khoản trong </w:t>
      </w:r>
      <w:r>
        <w:rPr>
          <w:rFonts w:ascii="Times New Roman" w:hAnsi="Times New Roman" w:cs="Times New Roman"/>
          <w:lang w:val="fr-FR"/>
        </w:rPr>
        <w:t>‘</w:t>
      </w:r>
      <w:r w:rsidRPr="00B30831">
        <w:rPr>
          <w:rFonts w:ascii="Times New Roman" w:hAnsi="Times New Roman" w:cs="Times New Roman"/>
          <w:lang w:val="fr-FR"/>
        </w:rPr>
        <w:t>nhóm</w:t>
      </w:r>
      <w:r>
        <w:rPr>
          <w:rFonts w:ascii="Times New Roman" w:hAnsi="Times New Roman" w:cs="Times New Roman"/>
          <w:lang w:val="fr-FR"/>
        </w:rPr>
        <w:t>’</w:t>
      </w:r>
      <w:r w:rsidRPr="00B30831">
        <w:rPr>
          <w:rFonts w:ascii="Times New Roman" w:hAnsi="Times New Roman" w:cs="Times New Roman"/>
          <w:lang w:val="fr-FR"/>
        </w:rPr>
        <w:t xml:space="preserve"> đó</w:t>
      </w:r>
      <w:r>
        <w:rPr>
          <w:rFonts w:ascii="Times New Roman" w:hAnsi="Times New Roman" w:cs="Times New Roman"/>
          <w:lang w:val="fr-FR"/>
        </w:rPr>
        <w:t xml:space="preserve"> (mặc định là 2 quyền « users » và « admins » không thể xóa)</w:t>
      </w:r>
    </w:p>
    <w:p w:rsidR="00D01B67" w:rsidRPr="00343E6E" w:rsidRDefault="003F442B">
      <w:pPr>
        <w:pStyle w:val="Heading2"/>
        <w:rPr>
          <w:rFonts w:ascii="Times New Roman" w:hAnsi="Times New Roman" w:cs="Times New Roman"/>
        </w:rPr>
      </w:pPr>
      <w:r w:rsidRPr="003F442B">
        <w:rPr>
          <w:rFonts w:ascii="Times New Roman" w:hAnsi="Times New Roman" w:cs="Times New Roman"/>
        </w:rPr>
        <w:t>Thêm/Sửa/Xóa Tài khoản</w:t>
      </w:r>
    </w:p>
    <w:p w:rsidR="00D01B67" w:rsidRPr="00343E6E" w:rsidRDefault="000E33A6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Thêm tài khoản cho người dùng đăng nhập vào hệ thống</w:t>
      </w:r>
    </w:p>
    <w:p w:rsidR="00D01B67" w:rsidRPr="00343E6E" w:rsidRDefault="00850474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Sửa tài khoản đăng nhập chỉ sửa họ, tên và quyền của ngườ</w:t>
      </w:r>
      <w:r w:rsidR="00093B14">
        <w:rPr>
          <w:rFonts w:ascii="Times New Roman" w:hAnsi="Times New Roman" w:cs="Times New Roman"/>
        </w:rPr>
        <w:t>i đó</w:t>
      </w:r>
    </w:p>
    <w:p w:rsidR="00D01B67" w:rsidRPr="00343E6E" w:rsidRDefault="00855DBF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Xóa tài khoản là xóa cả thông tin cá nhân và thông tin thẻ nhà báo của ngườ</w:t>
      </w:r>
      <w:r w:rsidR="00093B14">
        <w:rPr>
          <w:rFonts w:ascii="Times New Roman" w:hAnsi="Times New Roman" w:cs="Times New Roman"/>
        </w:rPr>
        <w:t>i đó</w:t>
      </w:r>
    </w:p>
    <w:p w:rsidR="00D01B67" w:rsidRDefault="003F442B">
      <w:pPr>
        <w:pStyle w:val="Heading2"/>
        <w:rPr>
          <w:rFonts w:ascii="Times New Roman" w:hAnsi="Times New Roman" w:cs="Times New Roman"/>
        </w:rPr>
      </w:pPr>
      <w:r w:rsidRPr="003F442B">
        <w:rPr>
          <w:rFonts w:ascii="Times New Roman" w:hAnsi="Times New Roman" w:cs="Times New Roman"/>
        </w:rPr>
        <w:t>Thêm/Sửa/Xóa Cơ quan cấp thẻ</w:t>
      </w:r>
    </w:p>
    <w:p w:rsidR="00093B14" w:rsidRPr="00343E6E" w:rsidRDefault="00093B14" w:rsidP="00093B14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Thêm </w:t>
      </w:r>
      <w:r w:rsidR="00EE2CA6">
        <w:rPr>
          <w:rFonts w:ascii="Times New Roman" w:hAnsi="Times New Roman" w:cs="Times New Roman"/>
        </w:rPr>
        <w:t>cơ quan (báo chí) cấp thẻ nhà báo</w:t>
      </w:r>
    </w:p>
    <w:p w:rsidR="00093B14" w:rsidRPr="00343E6E" w:rsidRDefault="00093B14" w:rsidP="00093B14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Sửa </w:t>
      </w:r>
      <w:r w:rsidR="00AA38B7">
        <w:rPr>
          <w:rFonts w:ascii="Times New Roman" w:hAnsi="Times New Roman" w:cs="Times New Roman"/>
        </w:rPr>
        <w:t>cơ quan (báo chí) cấp thẻ nhà báo</w:t>
      </w:r>
    </w:p>
    <w:p w:rsidR="00093B14" w:rsidRPr="00093B14" w:rsidRDefault="00093B14" w:rsidP="00093B14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Xóa </w:t>
      </w:r>
      <w:r w:rsidR="00356197">
        <w:rPr>
          <w:rFonts w:ascii="Times New Roman" w:hAnsi="Times New Roman" w:cs="Times New Roman"/>
        </w:rPr>
        <w:t>cơ quan (báo chí) cấp thẻ nhà báo như bình thường</w:t>
      </w:r>
    </w:p>
    <w:p w:rsidR="00D01B67" w:rsidRPr="00343E6E" w:rsidRDefault="00677A91">
      <w:pPr>
        <w:pStyle w:val="Heading2"/>
        <w:rPr>
          <w:rFonts w:ascii="Times New Roman" w:hAnsi="Times New Roman" w:cs="Times New Roman"/>
        </w:rPr>
      </w:pPr>
      <w:r w:rsidRPr="00677A91">
        <w:rPr>
          <w:rFonts w:ascii="Times New Roman" w:hAnsi="Times New Roman" w:cs="Times New Roman"/>
        </w:rPr>
        <w:t>Thêm/Sửa/Xóa Thẻ nhà báo</w:t>
      </w:r>
    </w:p>
    <w:p w:rsidR="00D01B67" w:rsidRPr="00343E6E" w:rsidRDefault="000605F8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Thêm thẻ nhà báo bao gồm </w:t>
      </w:r>
      <w:r w:rsidR="00E34200">
        <w:rPr>
          <w:rFonts w:ascii="Times New Roman" w:hAnsi="Times New Roman" w:cs="Times New Roman"/>
        </w:rPr>
        <w:t xml:space="preserve">thêm </w:t>
      </w:r>
      <w:r>
        <w:rPr>
          <w:rFonts w:ascii="Times New Roman" w:hAnsi="Times New Roman" w:cs="Times New Roman"/>
        </w:rPr>
        <w:t>tên tài khoản người dùng, thông tin thẻ</w:t>
      </w:r>
      <w:r w:rsidR="006C7ABA">
        <w:rPr>
          <w:rFonts w:ascii="Times New Roman" w:hAnsi="Times New Roman" w:cs="Times New Roman"/>
        </w:rPr>
        <w:t xml:space="preserve"> và</w:t>
      </w:r>
      <w:r>
        <w:rPr>
          <w:rFonts w:ascii="Times New Roman" w:hAnsi="Times New Roman" w:cs="Times New Roman"/>
        </w:rPr>
        <w:t xml:space="preserve"> thông tin cá nhân</w:t>
      </w:r>
    </w:p>
    <w:p w:rsidR="00D01B67" w:rsidRPr="00343E6E" w:rsidRDefault="00E34200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Sửa thẻ nhà báo </w:t>
      </w:r>
      <w:r w:rsidR="00681B4D">
        <w:rPr>
          <w:rFonts w:ascii="Times New Roman" w:hAnsi="Times New Roman" w:cs="Times New Roman"/>
        </w:rPr>
        <w:t xml:space="preserve">bao </w:t>
      </w:r>
      <w:r>
        <w:rPr>
          <w:rFonts w:ascii="Times New Roman" w:hAnsi="Times New Roman" w:cs="Times New Roman"/>
        </w:rPr>
        <w:t xml:space="preserve">gồm sửa </w:t>
      </w:r>
      <w:r w:rsidR="00183E4D">
        <w:rPr>
          <w:rFonts w:ascii="Times New Roman" w:hAnsi="Times New Roman" w:cs="Times New Roman"/>
        </w:rPr>
        <w:t>tên tài khoản người dùng, thông tin thẻ và thông tin cá nhân</w:t>
      </w:r>
    </w:p>
    <w:p w:rsidR="00093C3C" w:rsidRPr="00093C3C" w:rsidRDefault="00183E4D" w:rsidP="00093C3C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Xóa thẻ nhà báo là xóa luôn thông tin thẻ và thông tin cá nhân của ngườ</w:t>
      </w:r>
      <w:r w:rsidR="00967960">
        <w:rPr>
          <w:rFonts w:ascii="Times New Roman" w:hAnsi="Times New Roman" w:cs="Times New Roman"/>
        </w:rPr>
        <w:t>i đó</w:t>
      </w:r>
    </w:p>
    <w:p w:rsidR="00093C3C" w:rsidRPr="00343E6E" w:rsidRDefault="00093C3C" w:rsidP="00093C3C">
      <w:pPr>
        <w:pStyle w:val="Heading2"/>
        <w:rPr>
          <w:rFonts w:ascii="Times New Roman" w:hAnsi="Times New Roman" w:cs="Times New Roman"/>
        </w:rPr>
      </w:pPr>
      <w:r w:rsidRPr="00093C3C">
        <w:rPr>
          <w:rFonts w:ascii="Times New Roman" w:hAnsi="Times New Roman" w:cs="Times New Roman"/>
        </w:rPr>
        <w:lastRenderedPageBreak/>
        <w:t>Import/Export dữ liệu</w:t>
      </w:r>
    </w:p>
    <w:p w:rsidR="00093C3C" w:rsidRPr="00343E6E" w:rsidRDefault="00492075" w:rsidP="00093C3C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Trước khi import dữ liệu vào hệ thống phải upload file excel (theo mẫu)</w:t>
      </w:r>
      <w:r w:rsidR="003012A3">
        <w:rPr>
          <w:rFonts w:ascii="Times New Roman" w:hAnsi="Times New Roman" w:cs="Times New Roman"/>
        </w:rPr>
        <w:t>, hỗ trợ định dạng file xls, xlsx</w:t>
      </w:r>
      <w:r w:rsidR="00870545">
        <w:rPr>
          <w:rFonts w:ascii="Times New Roman" w:hAnsi="Times New Roman" w:cs="Times New Roman"/>
        </w:rPr>
        <w:t>. Có thể xóa file cũ và upload file mới</w:t>
      </w:r>
    </w:p>
    <w:p w:rsidR="00D01B67" w:rsidRPr="009C6C90" w:rsidRDefault="009C6C90" w:rsidP="009C6C90">
      <w:pPr>
        <w:pStyle w:val="ListBulle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Export dữ liệu (thông tin nhà báo) ra file Excel hoặc CSV</w:t>
      </w:r>
    </w:p>
    <w:p w:rsidR="00FE2FEE" w:rsidRDefault="00FE2FEE">
      <w:pPr>
        <w:pStyle w:val="Heading1"/>
        <w:pageBreakBefore w:val="0"/>
        <w:spacing w:before="720"/>
        <w:rPr>
          <w:rFonts w:ascii="Times New Roman" w:hAnsi="Times New Roman" w:cs="Times New Roman"/>
        </w:rPr>
      </w:pPr>
    </w:p>
    <w:p w:rsidR="00FE2FEE" w:rsidRDefault="00FE2FEE">
      <w:pPr>
        <w:pStyle w:val="Heading1"/>
        <w:pageBreakBefore w:val="0"/>
        <w:spacing w:before="720"/>
        <w:rPr>
          <w:rFonts w:ascii="Times New Roman" w:hAnsi="Times New Roman" w:cs="Times New Roman"/>
        </w:rPr>
      </w:pPr>
    </w:p>
    <w:p w:rsidR="00FE2FEE" w:rsidRDefault="00FE2FEE">
      <w:pPr>
        <w:pStyle w:val="Heading1"/>
        <w:pageBreakBefore w:val="0"/>
        <w:spacing w:before="720"/>
        <w:rPr>
          <w:rFonts w:ascii="Times New Roman" w:hAnsi="Times New Roman" w:cs="Times New Roman"/>
        </w:rPr>
      </w:pPr>
    </w:p>
    <w:p w:rsidR="00FE2FEE" w:rsidRDefault="00FE2FEE">
      <w:pPr>
        <w:pStyle w:val="Heading1"/>
        <w:pageBreakBefore w:val="0"/>
        <w:spacing w:before="720"/>
        <w:rPr>
          <w:rFonts w:ascii="Times New Roman" w:hAnsi="Times New Roman" w:cs="Times New Roman"/>
        </w:rPr>
      </w:pPr>
    </w:p>
    <w:p w:rsidR="00FE2FEE" w:rsidRDefault="00FE2FEE">
      <w:pPr>
        <w:pStyle w:val="Heading1"/>
        <w:pageBreakBefore w:val="0"/>
        <w:spacing w:before="720"/>
        <w:rPr>
          <w:rFonts w:ascii="Times New Roman" w:hAnsi="Times New Roman" w:cs="Times New Roman"/>
        </w:rPr>
      </w:pPr>
    </w:p>
    <w:p w:rsidR="00FE2FEE" w:rsidRDefault="00FE2FEE">
      <w:pPr>
        <w:pStyle w:val="Heading1"/>
        <w:pageBreakBefore w:val="0"/>
        <w:spacing w:before="720"/>
        <w:rPr>
          <w:rFonts w:ascii="Times New Roman" w:hAnsi="Times New Roman" w:cs="Times New Roman"/>
        </w:rPr>
      </w:pPr>
    </w:p>
    <w:p w:rsidR="00C26128" w:rsidRDefault="00C26128" w:rsidP="00C26128"/>
    <w:p w:rsidR="00C26128" w:rsidRDefault="00C26128" w:rsidP="00C26128"/>
    <w:p w:rsidR="00C26128" w:rsidRDefault="00C26128" w:rsidP="00C26128"/>
    <w:p w:rsidR="00C26128" w:rsidRDefault="00C26128" w:rsidP="00C26128"/>
    <w:p w:rsidR="00C26128" w:rsidRPr="00C26128" w:rsidRDefault="00C26128" w:rsidP="00C26128"/>
    <w:p w:rsidR="00D01B67" w:rsidRPr="00343E6E" w:rsidRDefault="0013569F">
      <w:pPr>
        <w:pStyle w:val="Heading1"/>
        <w:pageBreakBefore w:val="0"/>
        <w:spacing w:before="720"/>
        <w:rPr>
          <w:rFonts w:ascii="Times New Roman" w:hAnsi="Times New Roman" w:cs="Times New Roman"/>
        </w:rPr>
      </w:pPr>
      <w:bookmarkStart w:id="3" w:name="_Toc452712456"/>
      <w:r>
        <w:rPr>
          <w:rFonts w:ascii="Times New Roman" w:hAnsi="Times New Roman" w:cs="Times New Roman"/>
        </w:rPr>
        <w:lastRenderedPageBreak/>
        <w:t>Thông tin liên hệ</w:t>
      </w:r>
      <w:bookmarkEnd w:id="3"/>
    </w:p>
    <w:p w:rsidR="00D01B67" w:rsidRPr="00343E6E" w:rsidRDefault="00F2445F">
      <w:pPr>
        <w:pStyle w:val="TableText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alias w:val="Company"/>
          <w:tag w:val=""/>
          <w:id w:val="1877888041"/>
          <w:placeholder>
            <w:docPart w:val="2D57C25ABE6646A8B912A35736EA0534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9C2894">
            <w:rPr>
              <w:rFonts w:ascii="Times New Roman" w:hAnsi="Times New Roman" w:cs="Times New Roman"/>
              <w:lang w:val="vi-VN"/>
            </w:rPr>
            <w:t>Công ty cổ phần iNews</w:t>
          </w:r>
        </w:sdtContent>
      </w:sdt>
    </w:p>
    <w:p w:rsidR="00D01B67" w:rsidRPr="00343E6E" w:rsidRDefault="00F2445F">
      <w:pPr>
        <w:pStyle w:val="TableText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alias w:val="Street Address"/>
          <w:tag w:val="Street Address"/>
          <w:id w:val="84583310"/>
          <w:placeholder>
            <w:docPart w:val="3F2EB6B41F7940C5B2E531101288FF5A"/>
          </w:placeholder>
          <w:dataBinding w:prefixMappings="xmlns:ns0='http://schemas.microsoft.com/office/2006/coverPageProps' " w:xpath="/ns0:CoverPageProperties[1]/ns0:CompanyAddress[1]" w:storeItemID="{55AF091B-3C7A-41E3-B477-F2FDAA23CFDA}"/>
          <w:text w:multiLine="1"/>
        </w:sdtPr>
        <w:sdtEndPr/>
        <w:sdtContent>
          <w:r w:rsidR="009C2894">
            <w:rPr>
              <w:rFonts w:ascii="Times New Roman" w:hAnsi="Times New Roman" w:cs="Times New Roman"/>
              <w:lang w:val="vi-VN"/>
            </w:rPr>
            <w:t>Số 247 Cầu Giấy, Phường Dịch Vọng, Quận Cầu Giấy, TP Hà Nội</w:t>
          </w:r>
        </w:sdtContent>
      </w:sdt>
    </w:p>
    <w:p w:rsidR="00D01B67" w:rsidRPr="00343E6E" w:rsidRDefault="00583F71">
      <w:pPr>
        <w:pStyle w:val="TableText"/>
        <w:rPr>
          <w:rStyle w:val="Strong"/>
          <w:rFonts w:ascii="Times New Roman" w:hAnsi="Times New Roman" w:cs="Times New Roman"/>
        </w:rPr>
      </w:pPr>
      <w:r w:rsidRPr="00343E6E">
        <w:rPr>
          <w:rStyle w:val="Strong"/>
          <w:rFonts w:ascii="Times New Roman" w:hAnsi="Times New Roman" w:cs="Times New Roman"/>
        </w:rPr>
        <w:t>Tel</w:t>
      </w:r>
      <w:r w:rsidRPr="00343E6E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alias w:val="Telephone"/>
          <w:tag w:val="Telephone"/>
          <w:id w:val="-635560798"/>
          <w:placeholder>
            <w:docPart w:val="05D244822DCA467D8222517BDF75F01C"/>
          </w:placeholder>
          <w:dataBinding w:prefixMappings="xmlns:ns0='http://schemas.microsoft.com/office/2006/coverPageProps' " w:xpath="/ns0:CoverPageProperties[1]/ns0:CompanyPhone[1]" w:storeItemID="{55AF091B-3C7A-41E3-B477-F2FDAA23CFDA}"/>
          <w:text/>
        </w:sdtPr>
        <w:sdtEndPr/>
        <w:sdtContent>
          <w:r w:rsidR="003B6C64">
            <w:rPr>
              <w:rFonts w:ascii="Times New Roman" w:hAnsi="Times New Roman" w:cs="Times New Roman"/>
              <w:lang w:val="vi-VN"/>
            </w:rPr>
            <w:t>043. 7931188</w:t>
          </w:r>
        </w:sdtContent>
      </w:sdt>
    </w:p>
    <w:p w:rsidR="00D01B67" w:rsidRPr="00343E6E" w:rsidRDefault="00583F71">
      <w:pPr>
        <w:pStyle w:val="TableText"/>
        <w:rPr>
          <w:rStyle w:val="Strong"/>
          <w:rFonts w:ascii="Times New Roman" w:hAnsi="Times New Roman" w:cs="Times New Roman"/>
        </w:rPr>
      </w:pPr>
      <w:r w:rsidRPr="00343E6E">
        <w:rPr>
          <w:rStyle w:val="Strong"/>
          <w:rFonts w:ascii="Times New Roman" w:hAnsi="Times New Roman" w:cs="Times New Roman"/>
        </w:rPr>
        <w:t>Fax</w:t>
      </w:r>
      <w:r w:rsidRPr="00343E6E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alias w:val="Fax"/>
          <w:tag w:val="Fax"/>
          <w:id w:val="118892319"/>
          <w:placeholder>
            <w:docPart w:val="77042B16A2714DA5A0CD954CAF3B1C9D"/>
          </w:placeholder>
          <w:dataBinding w:prefixMappings="xmlns:ns0='http://schemas.microsoft.com/office/2006/coverPageProps' " w:xpath="/ns0:CoverPageProperties[1]/ns0:CompanyFax[1]" w:storeItemID="{55AF091B-3C7A-41E3-B477-F2FDAA23CFDA}"/>
          <w:text/>
        </w:sdtPr>
        <w:sdtEndPr/>
        <w:sdtContent>
          <w:r w:rsidR="003B6C64">
            <w:rPr>
              <w:rFonts w:ascii="Times New Roman" w:hAnsi="Times New Roman" w:cs="Times New Roman"/>
              <w:lang w:val="vi-VN"/>
            </w:rPr>
            <w:t>043. 7930979</w:t>
          </w:r>
        </w:sdtContent>
      </w:sdt>
    </w:p>
    <w:p w:rsidR="00D01B67" w:rsidRPr="00343E6E" w:rsidRDefault="00F2445F">
      <w:pPr>
        <w:pStyle w:val="TableText"/>
        <w:rPr>
          <w:rFonts w:ascii="Times New Roman" w:hAnsi="Times New Roman" w:cs="Times New Roman"/>
        </w:rPr>
      </w:pPr>
      <w:sdt>
        <w:sdtPr>
          <w:rPr>
            <w:rFonts w:ascii="Times New Roman" w:hAnsi="Times New Roman" w:cs="Times New Roman"/>
          </w:rPr>
          <w:alias w:val="Website"/>
          <w:tag w:val="Website"/>
          <w:id w:val="211319655"/>
          <w:placeholder>
            <w:docPart w:val="9A5167CC288D4EB1860B90FE8A7D1B33"/>
          </w:placeholder>
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<w:text/>
        </w:sdtPr>
        <w:sdtEndPr/>
        <w:sdtContent>
          <w:r w:rsidR="003B6C64">
            <w:rPr>
              <w:rFonts w:ascii="Times New Roman" w:hAnsi="Times New Roman" w:cs="Times New Roman"/>
              <w:lang w:val="vi-VN"/>
            </w:rPr>
            <w:t>tintuc.vn</w:t>
          </w:r>
        </w:sdtContent>
      </w:sdt>
    </w:p>
    <w:p w:rsidR="00D01B67" w:rsidRPr="00343E6E" w:rsidRDefault="00F53A33" w:rsidP="00F53A33">
      <w:pPr>
        <w:pStyle w:val="TableText"/>
        <w:spacing w:before="48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1905000" cy="704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B7E8247EA151BB26A413BBD43E58BE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vi-VN" w:eastAsia="vi-VN"/>
        </w:rPr>
        <w:tab/>
      </w:r>
      <w:r>
        <w:rPr>
          <w:rFonts w:ascii="Times New Roman" w:hAnsi="Times New Roman" w:cs="Times New Roman"/>
          <w:noProof/>
          <w:lang w:val="vi-VN" w:eastAsia="vi-VN"/>
        </w:rPr>
        <w:tab/>
      </w:r>
      <w:r w:rsidR="00CB39A4">
        <w:rPr>
          <w:rFonts w:ascii="Times New Roman" w:hAnsi="Times New Roman" w:cs="Times New Roman"/>
          <w:noProof/>
          <w:lang w:val="vi-VN" w:eastAsia="vi-VN"/>
        </w:rPr>
        <w:drawing>
          <wp:inline distT="0" distB="0" distL="0" distR="0">
            <wp:extent cx="2609850" cy="7048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logo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1B67" w:rsidRPr="00343E6E">
      <w:headerReference w:type="default" r:id="rId40"/>
      <w:footerReference w:type="default" r:id="rId41"/>
      <w:pgSz w:w="12240" w:h="15840" w:code="1"/>
      <w:pgMar w:top="2520" w:right="1555" w:bottom="1800" w:left="1555" w:header="864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445F" w:rsidRDefault="00F2445F">
      <w:pPr>
        <w:spacing w:after="0" w:line="240" w:lineRule="auto"/>
      </w:pPr>
      <w:r>
        <w:separator/>
      </w:r>
    </w:p>
  </w:endnote>
  <w:endnote w:type="continuationSeparator" w:id="0">
    <w:p w:rsidR="00F2445F" w:rsidRDefault="00F244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B67" w:rsidRDefault="00583F71">
    <w:pPr>
      <w:pStyle w:val="Foo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 w:rsidR="00421E53">
      <w:rPr>
        <w:noProof/>
      </w:rPr>
      <w:t>17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445F" w:rsidRDefault="00F2445F">
      <w:pPr>
        <w:spacing w:after="0" w:line="240" w:lineRule="auto"/>
      </w:pPr>
      <w:r>
        <w:separator/>
      </w:r>
    </w:p>
  </w:footnote>
  <w:footnote w:type="continuationSeparator" w:id="0">
    <w:p w:rsidR="00F2445F" w:rsidRDefault="00F244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B67" w:rsidRPr="00295FBA" w:rsidRDefault="00295FBA">
    <w:pPr>
      <w:pStyle w:val="HeaderShaded"/>
      <w:tabs>
        <w:tab w:val="left" w:pos="5032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Mục Lục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1B67" w:rsidRDefault="005D6715">
    <w:pPr>
      <w:pStyle w:val="HeaderShaded"/>
    </w:pPr>
    <w:r>
      <w:t>Quản lý thẻ nhà báo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6E8615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7F8230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CF4A9A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F86DD2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>
    <w:nsid w:val="03B32190"/>
    <w:multiLevelType w:val="multilevel"/>
    <w:tmpl w:val="9CA4ABB8"/>
    <w:numStyleLink w:val="AnnualReport"/>
  </w:abstractNum>
  <w:abstractNum w:abstractNumId="11">
    <w:nsid w:val="0CF96389"/>
    <w:multiLevelType w:val="hybridMultilevel"/>
    <w:tmpl w:val="E64A473C"/>
    <w:lvl w:ilvl="0" w:tplc="D87CA120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6F205A"/>
    <w:multiLevelType w:val="multilevel"/>
    <w:tmpl w:val="9CA4ABB8"/>
    <w:styleLink w:val="AnnualReport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7F6A45"/>
    <w:multiLevelType w:val="multilevel"/>
    <w:tmpl w:val="80C0D6D2"/>
    <w:lvl w:ilvl="0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Number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ListNumber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ListNumber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ListNumber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4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3"/>
  </w:num>
  <w:num w:numId="16">
    <w:abstractNumId w:val="16"/>
  </w:num>
  <w:num w:numId="17">
    <w:abstractNumId w:val="12"/>
  </w:num>
  <w:num w:numId="18">
    <w:abstractNumId w:val="10"/>
  </w:num>
  <w:num w:numId="19">
    <w:abstractNumId w:val="15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E6E"/>
    <w:rsid w:val="00003B22"/>
    <w:rsid w:val="00012356"/>
    <w:rsid w:val="00023A31"/>
    <w:rsid w:val="00036A3F"/>
    <w:rsid w:val="00060297"/>
    <w:rsid w:val="000605F8"/>
    <w:rsid w:val="00064522"/>
    <w:rsid w:val="000767B1"/>
    <w:rsid w:val="000908EB"/>
    <w:rsid w:val="00093B14"/>
    <w:rsid w:val="00093C3C"/>
    <w:rsid w:val="000E33A6"/>
    <w:rsid w:val="00106160"/>
    <w:rsid w:val="00124773"/>
    <w:rsid w:val="00135149"/>
    <w:rsid w:val="0013569F"/>
    <w:rsid w:val="001358DA"/>
    <w:rsid w:val="001527CF"/>
    <w:rsid w:val="001736D3"/>
    <w:rsid w:val="00183E4D"/>
    <w:rsid w:val="001D4970"/>
    <w:rsid w:val="001E0658"/>
    <w:rsid w:val="001E71B8"/>
    <w:rsid w:val="0021105D"/>
    <w:rsid w:val="002235AD"/>
    <w:rsid w:val="002241AF"/>
    <w:rsid w:val="002262C1"/>
    <w:rsid w:val="00234957"/>
    <w:rsid w:val="00285842"/>
    <w:rsid w:val="002955E5"/>
    <w:rsid w:val="00295FBA"/>
    <w:rsid w:val="002B0962"/>
    <w:rsid w:val="002C480C"/>
    <w:rsid w:val="002D6BAE"/>
    <w:rsid w:val="002F7999"/>
    <w:rsid w:val="003012A3"/>
    <w:rsid w:val="003403E8"/>
    <w:rsid w:val="00343E6E"/>
    <w:rsid w:val="00356197"/>
    <w:rsid w:val="00382E68"/>
    <w:rsid w:val="003B6C64"/>
    <w:rsid w:val="003D1A4A"/>
    <w:rsid w:val="003E7ED3"/>
    <w:rsid w:val="003F442B"/>
    <w:rsid w:val="003F63F1"/>
    <w:rsid w:val="003F7682"/>
    <w:rsid w:val="00402CC7"/>
    <w:rsid w:val="00405E4B"/>
    <w:rsid w:val="00421E53"/>
    <w:rsid w:val="00453F3D"/>
    <w:rsid w:val="00466AC4"/>
    <w:rsid w:val="004757E5"/>
    <w:rsid w:val="00477398"/>
    <w:rsid w:val="0048279E"/>
    <w:rsid w:val="00492075"/>
    <w:rsid w:val="004D6DD4"/>
    <w:rsid w:val="00506EBC"/>
    <w:rsid w:val="00510F4E"/>
    <w:rsid w:val="00520292"/>
    <w:rsid w:val="005424F9"/>
    <w:rsid w:val="0054661F"/>
    <w:rsid w:val="00553276"/>
    <w:rsid w:val="00554A74"/>
    <w:rsid w:val="00583F71"/>
    <w:rsid w:val="00590595"/>
    <w:rsid w:val="005A66BB"/>
    <w:rsid w:val="005B2BDD"/>
    <w:rsid w:val="005B70CB"/>
    <w:rsid w:val="005C76E3"/>
    <w:rsid w:val="005D6715"/>
    <w:rsid w:val="006058AE"/>
    <w:rsid w:val="00613EA5"/>
    <w:rsid w:val="00620335"/>
    <w:rsid w:val="006234CC"/>
    <w:rsid w:val="006524C1"/>
    <w:rsid w:val="00677A91"/>
    <w:rsid w:val="00681B4D"/>
    <w:rsid w:val="006A63C2"/>
    <w:rsid w:val="006C142C"/>
    <w:rsid w:val="006C64AC"/>
    <w:rsid w:val="006C7ABA"/>
    <w:rsid w:val="00701DDF"/>
    <w:rsid w:val="00731FF4"/>
    <w:rsid w:val="007818F6"/>
    <w:rsid w:val="007836A7"/>
    <w:rsid w:val="007A0D42"/>
    <w:rsid w:val="007A2B65"/>
    <w:rsid w:val="007A6495"/>
    <w:rsid w:val="007E2B9A"/>
    <w:rsid w:val="00811A2B"/>
    <w:rsid w:val="0081715A"/>
    <w:rsid w:val="008218EC"/>
    <w:rsid w:val="008367DC"/>
    <w:rsid w:val="00850474"/>
    <w:rsid w:val="00851C22"/>
    <w:rsid w:val="00852ABA"/>
    <w:rsid w:val="00855DBF"/>
    <w:rsid w:val="00870545"/>
    <w:rsid w:val="00882C16"/>
    <w:rsid w:val="00896426"/>
    <w:rsid w:val="008A5FE1"/>
    <w:rsid w:val="008B301D"/>
    <w:rsid w:val="008D1D70"/>
    <w:rsid w:val="008E266B"/>
    <w:rsid w:val="00903084"/>
    <w:rsid w:val="00914053"/>
    <w:rsid w:val="00915E2A"/>
    <w:rsid w:val="009266CA"/>
    <w:rsid w:val="00937333"/>
    <w:rsid w:val="00937BD8"/>
    <w:rsid w:val="00967960"/>
    <w:rsid w:val="009848FE"/>
    <w:rsid w:val="00991639"/>
    <w:rsid w:val="009C2894"/>
    <w:rsid w:val="009C6C90"/>
    <w:rsid w:val="009C707C"/>
    <w:rsid w:val="009F108E"/>
    <w:rsid w:val="00A0675C"/>
    <w:rsid w:val="00A356C0"/>
    <w:rsid w:val="00A407F3"/>
    <w:rsid w:val="00A61106"/>
    <w:rsid w:val="00A73512"/>
    <w:rsid w:val="00A75CF0"/>
    <w:rsid w:val="00AA0275"/>
    <w:rsid w:val="00AA38B7"/>
    <w:rsid w:val="00AB46C2"/>
    <w:rsid w:val="00AD4948"/>
    <w:rsid w:val="00AD576B"/>
    <w:rsid w:val="00AF4847"/>
    <w:rsid w:val="00B13A83"/>
    <w:rsid w:val="00B16FB5"/>
    <w:rsid w:val="00B30831"/>
    <w:rsid w:val="00B4474C"/>
    <w:rsid w:val="00B654FE"/>
    <w:rsid w:val="00BC352A"/>
    <w:rsid w:val="00BC7D5F"/>
    <w:rsid w:val="00BD541C"/>
    <w:rsid w:val="00BD7841"/>
    <w:rsid w:val="00BE075E"/>
    <w:rsid w:val="00BF2ED4"/>
    <w:rsid w:val="00C008EC"/>
    <w:rsid w:val="00C034AC"/>
    <w:rsid w:val="00C0414A"/>
    <w:rsid w:val="00C168A9"/>
    <w:rsid w:val="00C221CE"/>
    <w:rsid w:val="00C26128"/>
    <w:rsid w:val="00C45934"/>
    <w:rsid w:val="00C533A0"/>
    <w:rsid w:val="00C54A08"/>
    <w:rsid w:val="00C566E1"/>
    <w:rsid w:val="00C63438"/>
    <w:rsid w:val="00C6375E"/>
    <w:rsid w:val="00C73E76"/>
    <w:rsid w:val="00CB39A4"/>
    <w:rsid w:val="00CB70BB"/>
    <w:rsid w:val="00CC5A2B"/>
    <w:rsid w:val="00CC77B6"/>
    <w:rsid w:val="00CE52B9"/>
    <w:rsid w:val="00D01B67"/>
    <w:rsid w:val="00D05706"/>
    <w:rsid w:val="00D21F24"/>
    <w:rsid w:val="00D24440"/>
    <w:rsid w:val="00D326D9"/>
    <w:rsid w:val="00D363A2"/>
    <w:rsid w:val="00D514E2"/>
    <w:rsid w:val="00DA5F21"/>
    <w:rsid w:val="00DE5B70"/>
    <w:rsid w:val="00E0215B"/>
    <w:rsid w:val="00E123BA"/>
    <w:rsid w:val="00E16EE7"/>
    <w:rsid w:val="00E34200"/>
    <w:rsid w:val="00E4001D"/>
    <w:rsid w:val="00E41CC4"/>
    <w:rsid w:val="00E4296F"/>
    <w:rsid w:val="00E47C62"/>
    <w:rsid w:val="00E764A9"/>
    <w:rsid w:val="00EA3550"/>
    <w:rsid w:val="00EB2847"/>
    <w:rsid w:val="00EC159F"/>
    <w:rsid w:val="00EE2CA6"/>
    <w:rsid w:val="00EE5264"/>
    <w:rsid w:val="00F00217"/>
    <w:rsid w:val="00F2445F"/>
    <w:rsid w:val="00F45B47"/>
    <w:rsid w:val="00F53A33"/>
    <w:rsid w:val="00F6354E"/>
    <w:rsid w:val="00F8682F"/>
    <w:rsid w:val="00F936A4"/>
    <w:rsid w:val="00FA1440"/>
    <w:rsid w:val="00FD4927"/>
    <w:rsid w:val="00FE2FEE"/>
    <w:rsid w:val="00FF3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59343FE5-6041-432B-941E-73BA552B0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kern w:val="20"/>
    </w:rPr>
  </w:style>
  <w:style w:type="paragraph" w:styleId="Heading1">
    <w:name w:val="heading 1"/>
    <w:basedOn w:val="Normal"/>
    <w:next w:val="Normal"/>
    <w:link w:val="Heading1Char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styleId="Heading5">
    <w:name w:val="heading 5"/>
    <w:basedOn w:val="Normal"/>
    <w:next w:val="Normal"/>
    <w:link w:val="Heading5Char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styleId="Heading6">
    <w:name w:val="heading 6"/>
    <w:basedOn w:val="Normal"/>
    <w:next w:val="Normal"/>
    <w:link w:val="Heading6Char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styleId="Heading7">
    <w:name w:val="heading 7"/>
    <w:basedOn w:val="Normal"/>
    <w:next w:val="Normal"/>
    <w:link w:val="Heading7Char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0"/>
    </w:rPr>
  </w:style>
  <w:style w:type="paragraph" w:styleId="Footer">
    <w:name w:val="footer"/>
    <w:basedOn w:val="Normal"/>
    <w:link w:val="FooterChar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FooterChar">
    <w:name w:val="Footer Char"/>
    <w:basedOn w:val="DefaultParagraphFont"/>
    <w:link w:val="Footer"/>
    <w:uiPriority w:val="99"/>
    <w:rPr>
      <w:kern w:val="20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customStyle="1" w:styleId="Heading1Char">
    <w:name w:val="Heading 1 Char"/>
    <w:basedOn w:val="DefaultParagraphFont"/>
    <w:link w:val="Heading1"/>
    <w:uiPriority w:val="1"/>
    <w:rPr>
      <w:kern w:val="20"/>
      <w:sz w:val="36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9"/>
    <w:rPr>
      <w:i/>
      <w:iCs/>
      <w:color w:val="7E97AD" w:themeColor="accent1"/>
      <w:kern w:val="20"/>
      <w:sz w:val="28"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16"/>
    </w:rPr>
  </w:style>
  <w:style w:type="character" w:styleId="BookTitle">
    <w:name w:val="Book Title"/>
    <w:basedOn w:val="DefaultParagraphFont"/>
    <w:uiPriority w:val="33"/>
    <w:semiHidden/>
    <w:unhideWhenUsed/>
    <w:rPr>
      <w:b/>
      <w:bCs/>
      <w:smallCap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ColorfulGrid-Accent2">
    <w:name w:val="Colorful Grid Accent 2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ColorfulGrid-Accent3">
    <w:name w:val="Colorful Grid Accent 3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Grid-Accent4">
    <w:name w:val="Colorful Grid Accent 4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ColorfulGrid-Accent5">
    <w:name w:val="Colorful Grid Accent 5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ColorfulGrid-Accent6">
    <w:name w:val="Colorful Grid Accent 6"/>
    <w:basedOn w:val="TableNormal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ColorfulList">
    <w:name w:val="Colorful List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ColorfulList-Accent2">
    <w:name w:val="Colorful List Accent 2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ColorfulList-Accent3">
    <w:name w:val="Colorful List Accent 3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ColorfulList-Accent4">
    <w:name w:val="Colorful List Accent 4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ColorfulList-Accent5">
    <w:name w:val="Colorful List Accent 5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ColorfulList-Accent6">
    <w:name w:val="Colorful List Accent 6"/>
    <w:basedOn w:val="TableNormal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ColorfulShading">
    <w:name w:val="Colorful Shading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</w:rPr>
  </w:style>
  <w:style w:type="table" w:styleId="DarkList">
    <w:name w:val="Dark List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DarkList-Accent2">
    <w:name w:val="Dark List Accent 2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DarkList-Accent3">
    <w:name w:val="Dark List Accent 3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DarkList-Accent4">
    <w:name w:val="Dark List Accent 4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DarkList-Accent5">
    <w:name w:val="Dark List Accent 5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DarkList-Accent6">
    <w:name w:val="Dark List Accent 6"/>
    <w:basedOn w:val="TableNormal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Tahoma" w:hAnsi="Tahoma" w:cs="Tahoma"/>
      <w:sz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mphasis">
    <w:name w:val="Emphasis"/>
    <w:basedOn w:val="DefaultParagraphFont"/>
    <w:uiPriority w:val="20"/>
    <w:semiHidden/>
    <w:unhideWhenUsed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9696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Heading5Char">
    <w:name w:val="Heading 5 Char"/>
    <w:basedOn w:val="DefaultParagraphFont"/>
    <w:link w:val="Heading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Heading6Char">
    <w:name w:val="Heading 6 Char"/>
    <w:basedOn w:val="DefaultParagraphFont"/>
    <w:link w:val="Heading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Heading7Char">
    <w:name w:val="Heading 7 Char"/>
    <w:basedOn w:val="DefaultParagraphFont"/>
    <w:link w:val="Heading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Heading8Char">
    <w:name w:val="Heading 8 Char"/>
    <w:basedOn w:val="DefaultParagraphFont"/>
    <w:link w:val="Heading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Heading9Char">
    <w:name w:val="Heading 9 Char"/>
    <w:basedOn w:val="DefaultParagraphFont"/>
    <w:link w:val="Heading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 w:cs="Consolas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sz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 w:cs="Consolas"/>
      <w:sz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 w:cs="Consolas"/>
      <w:sz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646464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after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after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after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after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after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after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after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Pr>
      <w:b/>
      <w:bCs/>
      <w:i/>
      <w:iCs/>
      <w:color w:val="7E97AD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bCs/>
      <w:i/>
      <w:iCs/>
      <w:color w:val="7E97AD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LightGrid">
    <w:name w:val="Light Grid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LightGrid-Accent2">
    <w:name w:val="Light Grid Accent 2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LightGrid-Accent3">
    <w:name w:val="Light Grid Accent 3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LightGrid-Accent4">
    <w:name w:val="Light Grid Accent 4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LightGrid-Accent5">
    <w:name w:val="Light Grid Accent 5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LightGrid-Accent6">
    <w:name w:val="Light Grid Accent 6"/>
    <w:basedOn w:val="TableNormal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LightList">
    <w:name w:val="Light List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LightList-Accent2">
    <w:name w:val="Light List Accent 2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LightList-Accent3">
    <w:name w:val="Light List Accent 3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LightList-Accent4">
    <w:name w:val="Light List Accent 4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LightList-Accent5">
    <w:name w:val="Light List Accent 5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LightList-Accent6">
    <w:name w:val="Light List Accent 6"/>
    <w:basedOn w:val="TableNormal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LightShading-Accent2">
    <w:name w:val="Light Shading Accent 2"/>
    <w:basedOn w:val="TableNormal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LightShading-Accent3">
    <w:name w:val="Light Shading Accent 3"/>
    <w:basedOn w:val="TableNormal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LightShading-Accent4">
    <w:name w:val="Light Shading Accent 4"/>
    <w:basedOn w:val="TableNormal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LightShading-Accent5">
    <w:name w:val="Light Shading Accent 5"/>
    <w:basedOn w:val="TableNormal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LightShading-Accent6">
    <w:name w:val="Light Shading Accent 6"/>
    <w:basedOn w:val="TableNormal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after="40"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1"/>
    <w:unhideWhenUsed/>
    <w:qFormat/>
    <w:pPr>
      <w:numPr>
        <w:numId w:val="19"/>
      </w:numPr>
      <w:contextualSpacing/>
    </w:pPr>
  </w:style>
  <w:style w:type="paragraph" w:styleId="ListNumber2">
    <w:name w:val="List Number 2"/>
    <w:basedOn w:val="Normal"/>
    <w:uiPriority w:val="1"/>
    <w:unhideWhenUsed/>
    <w:qFormat/>
    <w:pPr>
      <w:numPr>
        <w:ilvl w:val="1"/>
        <w:numId w:val="19"/>
      </w:numPr>
      <w:contextualSpacing/>
    </w:pPr>
  </w:style>
  <w:style w:type="paragraph" w:styleId="ListNumber3">
    <w:name w:val="List Number 3"/>
    <w:basedOn w:val="Normal"/>
    <w:uiPriority w:val="18"/>
    <w:unhideWhenUsed/>
    <w:qFormat/>
    <w:pPr>
      <w:numPr>
        <w:ilvl w:val="2"/>
        <w:numId w:val="19"/>
      </w:numPr>
      <w:contextualSpacing/>
    </w:pPr>
  </w:style>
  <w:style w:type="paragraph" w:styleId="ListNumber4">
    <w:name w:val="List Number 4"/>
    <w:basedOn w:val="Normal"/>
    <w:uiPriority w:val="18"/>
    <w:semiHidden/>
    <w:unhideWhenUsed/>
    <w:pPr>
      <w:numPr>
        <w:ilvl w:val="3"/>
        <w:numId w:val="19"/>
      </w:numPr>
      <w:contextualSpacing/>
    </w:pPr>
  </w:style>
  <w:style w:type="paragraph" w:styleId="ListNumber5">
    <w:name w:val="List Number 5"/>
    <w:basedOn w:val="Norma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Paragraph">
    <w:name w:val="List Paragraph"/>
    <w:basedOn w:val="Normal"/>
    <w:uiPriority w:val="34"/>
    <w:unhideWhenUsed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sz w:val="20"/>
    </w:rPr>
  </w:style>
  <w:style w:type="table" w:styleId="MediumGrid1">
    <w:name w:val="Medium Grid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MediumGrid1-Accent2">
    <w:name w:val="Medium Grid 1 Accent 2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MediumGrid1-Accent3">
    <w:name w:val="Medium Grid 1 Accent 3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MediumGrid1-Accent4">
    <w:name w:val="Medium Grid 1 Accent 4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MediumGrid1-Accent5">
    <w:name w:val="Medium Grid 1 Accent 5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MediumGrid1-Accent6">
    <w:name w:val="Medium Grid 1 Accent 6"/>
    <w:basedOn w:val="TableNormal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MediumGrid2">
    <w:name w:val="Medium Grid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MediumGrid3-Accent2">
    <w:name w:val="Medium Grid 3 Accent 2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MediumGrid3-Accent3">
    <w:name w:val="Medium Grid 3 Accent 3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MediumGrid3-Accent4">
    <w:name w:val="Medium Grid 3 Accent 4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MediumGrid3-Accent5">
    <w:name w:val="Medium Grid 3 Accent 5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MediumGrid3-Accent6">
    <w:name w:val="Medium Grid 3 Accent 6"/>
    <w:basedOn w:val="TableNormal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MediumList1">
    <w:name w:val="Medium Lis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bottom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MediumList1-Accent2">
    <w:name w:val="Medium List 1 Accent 2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bottom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MediumList1-Accent3">
    <w:name w:val="Medium List 1 Accent 3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bottom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MediumList1-Accent4">
    <w:name w:val="Medium List 1 Accent 4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bottom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MediumList1-Accent5">
    <w:name w:val="Medium List 1 Accent 5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bottom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MediumList1-Accent6">
    <w:name w:val="Medium List 1 Accent 6"/>
    <w:basedOn w:val="TableNormal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bottom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MediumList2">
    <w:name w:val="Medium Lis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sz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SignatureChar">
    <w:name w:val="Signature Char"/>
    <w:basedOn w:val="DefaultParagraphFont"/>
    <w:link w:val="Signature"/>
    <w:uiPriority w:val="9"/>
    <w:rPr>
      <w:kern w:val="20"/>
    </w:rPr>
  </w:style>
  <w:style w:type="character" w:styleId="Strong">
    <w:name w:val="Strong"/>
    <w:basedOn w:val="DefaultParagraphFont"/>
    <w:uiPriority w:val="1"/>
    <w:unhideWhenUsed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SubtitleChar">
    <w:name w:val="Subtitle Char"/>
    <w:basedOn w:val="DefaultParagraphFont"/>
    <w:link w:val="Subtitle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SubtleEmphasis">
    <w:name w:val="Subtle Emphasis"/>
    <w:basedOn w:val="DefaultParagraphFont"/>
    <w:uiPriority w:val="19"/>
    <w:semiHidden/>
    <w:unhideWhenUsed/>
    <w:rPr>
      <w:i/>
      <w:iCs/>
      <w:color w:val="808080" w:themeColor="text1" w:themeTint="7F"/>
    </w:rPr>
  </w:style>
  <w:style w:type="character" w:styleId="SubtleReference">
    <w:name w:val="Subtle Reference"/>
    <w:basedOn w:val="DefaultParagraphFont"/>
    <w:uiPriority w:val="31"/>
    <w:semiHidden/>
    <w:unhideWhenUsed/>
    <w:rPr>
      <w:smallCaps/>
      <w:color w:val="CC8E60" w:themeColor="accent2"/>
      <w:u w:val="single"/>
    </w:rPr>
  </w:style>
  <w:style w:type="table" w:styleId="Table3Deffects1">
    <w:name w:val="Table 3D effects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pPr>
      <w:spacing w:line="30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pPr>
      <w:spacing w:line="30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pPr>
      <w:spacing w:line="300" w:lineRule="auto"/>
    </w:pPr>
    <w:rPr>
      <w:color w:val="auto"/>
    </w:r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pPr>
      <w:spacing w:line="300" w:lineRule="auto"/>
    </w:pPr>
    <w:rPr>
      <w:b/>
      <w:bCs/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pPr>
      <w:spacing w:line="30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pPr>
      <w:spacing w:line="300" w:lineRule="auto"/>
    </w:pPr>
    <w:rPr>
      <w:color w:val="auto"/>
    </w:r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pPr>
      <w:spacing w:line="30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pPr>
      <w:spacing w:line="300" w:lineRule="auto"/>
    </w:pPr>
    <w:rPr>
      <w:color w:val="auto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pPr>
      <w:spacing w:line="30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pPr>
      <w:spacing w:line="30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pPr>
      <w:spacing w:line="30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9C707C"/>
    <w:pPr>
      <w:tabs>
        <w:tab w:val="right" w:leader="underscore" w:pos="9090"/>
      </w:tabs>
      <w:spacing w:after="100"/>
    </w:pPr>
    <w:rPr>
      <w:rFonts w:ascii="Times New Roman" w:hAnsi="Times New Roman" w:cs="Times New Roman"/>
      <w:noProof/>
      <w:color w:val="7F7F7F" w:themeColor="text1" w:themeTint="80"/>
      <w:sz w:val="28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customStyle="1" w:styleId="TableHeading">
    <w:name w:val="Table Heading"/>
    <w:basedOn w:val="Norma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ableTextDecimal">
    <w:name w:val="Table Text Decimal"/>
    <w:basedOn w:val="Norma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FinancialTable">
    <w:name w:val="Financial Table"/>
    <w:basedOn w:val="TableNormal"/>
    <w:uiPriority w:val="99"/>
    <w:pPr>
      <w:spacing w:after="0" w:line="240" w:lineRule="auto"/>
      <w:ind w:left="144" w:right="144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AnnualReport">
    <w:name w:val="Annual Report"/>
    <w:uiPriority w:val="99"/>
    <w:pPr>
      <w:numPr>
        <w:numId w:val="17"/>
      </w:numPr>
    </w:pPr>
  </w:style>
  <w:style w:type="paragraph" w:customStyle="1" w:styleId="Abstract">
    <w:name w:val="Abstract"/>
    <w:basedOn w:val="Norma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ableText">
    <w:name w:val="Table Text"/>
    <w:basedOn w:val="Normal"/>
    <w:uiPriority w:val="9"/>
    <w:qFormat/>
    <w:pPr>
      <w:spacing w:before="60" w:after="60" w:line="240" w:lineRule="auto"/>
      <w:ind w:left="144" w:right="144"/>
    </w:pPr>
  </w:style>
  <w:style w:type="paragraph" w:customStyle="1" w:styleId="TableReverseHeading">
    <w:name w:val="Table Reverse Heading"/>
    <w:basedOn w:val="Norma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HeaderShaded">
    <w:name w:val="Header Shaded"/>
    <w:basedOn w:val="Norma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Annual%20report%20(Timeless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2123443B8F6495CAFD3531EFB2528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315FF2-809E-4A4E-82C5-C7BF3D9330E0}"/>
      </w:docPartPr>
      <w:docPartBody>
        <w:p w:rsidR="00884EFE" w:rsidRDefault="00C452EC">
          <w:pPr>
            <w:pStyle w:val="82123443B8F6495CAFD3531EFB252804"/>
          </w:pPr>
          <w:r>
            <w:t>[Date]</w:t>
          </w:r>
        </w:p>
      </w:docPartBody>
    </w:docPart>
    <w:docPart>
      <w:docPartPr>
        <w:name w:val="05D244822DCA467D8222517BDF75F0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F252A6-120C-4D64-B40D-B0DFC807B4E9}"/>
      </w:docPartPr>
      <w:docPartBody>
        <w:p w:rsidR="00884EFE" w:rsidRDefault="00C452EC">
          <w:pPr>
            <w:pStyle w:val="05D244822DCA467D8222517BDF75F01C"/>
          </w:pPr>
          <w:r>
            <w:t>[Telephone]</w:t>
          </w:r>
        </w:p>
      </w:docPartBody>
    </w:docPart>
    <w:docPart>
      <w:docPartPr>
        <w:name w:val="77042B16A2714DA5A0CD954CAF3B1C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7AAE1A-6CD3-447A-859F-E7ACB440EFE0}"/>
      </w:docPartPr>
      <w:docPartBody>
        <w:p w:rsidR="00884EFE" w:rsidRDefault="00C452EC">
          <w:pPr>
            <w:pStyle w:val="77042B16A2714DA5A0CD954CAF3B1C9D"/>
          </w:pPr>
          <w:r>
            <w:t>[Fax]</w:t>
          </w:r>
        </w:p>
      </w:docPartBody>
    </w:docPart>
    <w:docPart>
      <w:docPartPr>
        <w:name w:val="2D57C25ABE6646A8B912A35736EA05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30765-F77E-410D-B59C-914A4EFDA730}"/>
      </w:docPartPr>
      <w:docPartBody>
        <w:p w:rsidR="00884EFE" w:rsidRDefault="00C452EC">
          <w:pPr>
            <w:pStyle w:val="2D57C25ABE6646A8B912A35736EA0534"/>
          </w:pPr>
          <w:r>
            <w:t>[Company]</w:t>
          </w:r>
        </w:p>
      </w:docPartBody>
    </w:docPart>
    <w:docPart>
      <w:docPartPr>
        <w:name w:val="3F2EB6B41F7940C5B2E531101288FF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B5A5A-E6F0-4DB8-A9AC-285201A71253}"/>
      </w:docPartPr>
      <w:docPartBody>
        <w:p w:rsidR="00884EFE" w:rsidRDefault="00C452EC">
          <w:pPr>
            <w:pStyle w:val="3F2EB6B41F7940C5B2E531101288FF5A"/>
          </w:pPr>
          <w:r>
            <w:t>[Street Address, City, ST ZIP Code]</w:t>
          </w:r>
        </w:p>
      </w:docPartBody>
    </w:docPart>
    <w:docPart>
      <w:docPartPr>
        <w:name w:val="9A5167CC288D4EB1860B90FE8A7D1B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87A0E1-A357-43E7-9693-3C2FFB43DD42}"/>
      </w:docPartPr>
      <w:docPartBody>
        <w:p w:rsidR="00884EFE" w:rsidRDefault="00C452EC">
          <w:pPr>
            <w:pStyle w:val="9A5167CC288D4EB1860B90FE8A7D1B33"/>
          </w:pPr>
          <w:r>
            <w:t>[Website]</w:t>
          </w:r>
        </w:p>
      </w:docPartBody>
    </w:docPart>
    <w:docPart>
      <w:docPartPr>
        <w:name w:val="FACEA3DFF69A4BC68B580C06B2697D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E452BB-F46A-45FF-A35D-CDCA2455EFBA}"/>
      </w:docPartPr>
      <w:docPartBody>
        <w:p w:rsidR="00884EFE" w:rsidRDefault="00C452EC">
          <w:pPr>
            <w:pStyle w:val="FACEA3DFF69A4BC68B580C06B2697D69"/>
          </w:pPr>
          <w:r>
            <w:t>Annual Report</w:t>
          </w:r>
        </w:p>
      </w:docPartBody>
    </w:docPart>
    <w:docPart>
      <w:docPartPr>
        <w:name w:val="603DED20DAF545D4A0C7D2559465A0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C742D4-1BE2-4B9C-BCB5-C9AEDFDABE59}"/>
      </w:docPartPr>
      <w:docPartBody>
        <w:p w:rsidR="00884EFE" w:rsidRDefault="00C452EC">
          <w:pPr>
            <w:pStyle w:val="603DED20DAF545D4A0C7D2559465A05B"/>
          </w:pPr>
          <w:r>
            <w:t>[Year]</w:t>
          </w:r>
        </w:p>
      </w:docPartBody>
    </w:docPart>
    <w:docPart>
      <w:docPartPr>
        <w:name w:val="4589D2B2E5734B4BB8603F076ED639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5E9E26-DFBF-4307-8D80-4D2BDD66CE06}"/>
      </w:docPartPr>
      <w:docPartBody>
        <w:p w:rsidR="00884EFE" w:rsidRDefault="00C452EC">
          <w:pPr>
            <w:pStyle w:val="4589D2B2E5734B4BB8603F076ED63901"/>
          </w:pPr>
          <w:r>
            <w:t>[You can add an abstract or other key statement here. An abstract is typically a short summary of the document content.]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A3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E63AF57E"/>
    <w:lvl w:ilvl="0">
      <w:start w:val="1"/>
      <w:numFmt w:val="bullet"/>
      <w:pStyle w:val="ListBullet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369"/>
    <w:rsid w:val="00273529"/>
    <w:rsid w:val="003A3369"/>
    <w:rsid w:val="00884EFE"/>
    <w:rsid w:val="00C4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2FEFE298BEF4AAC8F9F4BD88449D156">
    <w:name w:val="52FEFE298BEF4AAC8F9F4BD88449D156"/>
  </w:style>
  <w:style w:type="paragraph" w:customStyle="1" w:styleId="7D8D3FE6DC1B463099E15A4EF9BE971D">
    <w:name w:val="7D8D3FE6DC1B463099E15A4EF9BE971D"/>
  </w:style>
  <w:style w:type="paragraph" w:customStyle="1" w:styleId="2648797549404603A8CE094DA6F8B9BA">
    <w:name w:val="2648797549404603A8CE094DA6F8B9BA"/>
  </w:style>
  <w:style w:type="paragraph" w:customStyle="1" w:styleId="AC0DC609A5974F5B981E0A45A9FC61AD">
    <w:name w:val="AC0DC609A5974F5B981E0A45A9FC61AD"/>
  </w:style>
  <w:style w:type="paragraph" w:customStyle="1" w:styleId="EF67B0FF85734F63B136B2433818C9E8">
    <w:name w:val="EF67B0FF85734F63B136B2433818C9E8"/>
  </w:style>
  <w:style w:type="paragraph" w:customStyle="1" w:styleId="03AC03B134FF4AF8854B1532ED177EA3">
    <w:name w:val="03AC03B134FF4AF8854B1532ED177EA3"/>
  </w:style>
  <w:style w:type="paragraph" w:customStyle="1" w:styleId="82123443B8F6495CAFD3531EFB252804">
    <w:name w:val="82123443B8F6495CAFD3531EFB252804"/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40" w:after="40" w:line="288" w:lineRule="auto"/>
    </w:pPr>
    <w:rPr>
      <w:color w:val="595959" w:themeColor="text1" w:themeTint="A6"/>
      <w:kern w:val="20"/>
      <w:sz w:val="20"/>
      <w:lang w:val="en-US" w:eastAsia="en-US"/>
    </w:rPr>
  </w:style>
  <w:style w:type="paragraph" w:customStyle="1" w:styleId="67D2CF8F80DF46E2BD01FB618FDEEA51">
    <w:name w:val="67D2CF8F80DF46E2BD01FB618FDEEA51"/>
  </w:style>
  <w:style w:type="paragraph" w:customStyle="1" w:styleId="9CBCAE84579D4FCAA5444A314684FEE2">
    <w:name w:val="9CBCAE84579D4FCAA5444A314684FEE2"/>
  </w:style>
  <w:style w:type="paragraph" w:customStyle="1" w:styleId="210B531CABAE49CFA27F5FDC808EEB09">
    <w:name w:val="210B531CABAE49CFA27F5FDC808EEB09"/>
  </w:style>
  <w:style w:type="paragraph" w:customStyle="1" w:styleId="FC3383479CCE4C9CBC59E14F0F069F25">
    <w:name w:val="FC3383479CCE4C9CBC59E14F0F069F25"/>
  </w:style>
  <w:style w:type="paragraph" w:customStyle="1" w:styleId="FAA926EDD9BA434EB5BCBAE60B990C1A">
    <w:name w:val="FAA926EDD9BA434EB5BCBAE60B990C1A"/>
  </w:style>
  <w:style w:type="paragraph" w:customStyle="1" w:styleId="64B54362B30A4EDB998D215D25951C77">
    <w:name w:val="64B54362B30A4EDB998D215D25951C77"/>
  </w:style>
  <w:style w:type="paragraph" w:customStyle="1" w:styleId="E7E9E3E551984C819C7C34D60E6BA20E">
    <w:name w:val="E7E9E3E551984C819C7C34D60E6BA20E"/>
  </w:style>
  <w:style w:type="paragraph" w:customStyle="1" w:styleId="5A6379B8C6AA474D89C3733456C0E9D1">
    <w:name w:val="5A6379B8C6AA474D89C3733456C0E9D1"/>
  </w:style>
  <w:style w:type="paragraph" w:customStyle="1" w:styleId="CACE895177A7439A8EBA996AA4A15495">
    <w:name w:val="CACE895177A7439A8EBA996AA4A15495"/>
  </w:style>
  <w:style w:type="paragraph" w:customStyle="1" w:styleId="56E0A8CA0D0F4BB58A21783310713715">
    <w:name w:val="56E0A8CA0D0F4BB58A21783310713715"/>
  </w:style>
  <w:style w:type="paragraph" w:customStyle="1" w:styleId="F371D14E45BC45ECB386B879421B21F0">
    <w:name w:val="F371D14E45BC45ECB386B879421B21F0"/>
  </w:style>
  <w:style w:type="paragraph" w:customStyle="1" w:styleId="05D244822DCA467D8222517BDF75F01C">
    <w:name w:val="05D244822DCA467D8222517BDF75F01C"/>
  </w:style>
  <w:style w:type="paragraph" w:customStyle="1" w:styleId="77042B16A2714DA5A0CD954CAF3B1C9D">
    <w:name w:val="77042B16A2714DA5A0CD954CAF3B1C9D"/>
  </w:style>
  <w:style w:type="paragraph" w:customStyle="1" w:styleId="D38BDBF86D024833B0D88E55F375367B">
    <w:name w:val="D38BDBF86D024833B0D88E55F375367B"/>
  </w:style>
  <w:style w:type="paragraph" w:customStyle="1" w:styleId="2D57C25ABE6646A8B912A35736EA0534">
    <w:name w:val="2D57C25ABE6646A8B912A35736EA0534"/>
  </w:style>
  <w:style w:type="paragraph" w:customStyle="1" w:styleId="3F2EB6B41F7940C5B2E531101288FF5A">
    <w:name w:val="3F2EB6B41F7940C5B2E531101288FF5A"/>
  </w:style>
  <w:style w:type="paragraph" w:customStyle="1" w:styleId="9A5167CC288D4EB1860B90FE8A7D1B33">
    <w:name w:val="9A5167CC288D4EB1860B90FE8A7D1B33"/>
  </w:style>
  <w:style w:type="paragraph" w:customStyle="1" w:styleId="FACEA3DFF69A4BC68B580C06B2697D69">
    <w:name w:val="FACEA3DFF69A4BC68B580C06B2697D69"/>
  </w:style>
  <w:style w:type="paragraph" w:customStyle="1" w:styleId="603DED20DAF545D4A0C7D2559465A05B">
    <w:name w:val="603DED20DAF545D4A0C7D2559465A05B"/>
  </w:style>
  <w:style w:type="paragraph" w:customStyle="1" w:styleId="4589D2B2E5734B4BB8603F076ED63901">
    <w:name w:val="4589D2B2E5734B4BB8603F076ED63901"/>
  </w:style>
  <w:style w:type="paragraph" w:customStyle="1" w:styleId="CA7FB16EDC7740D7AB121BBC9A5417E2">
    <w:name w:val="CA7FB16EDC7740D7AB121BBC9A5417E2"/>
    <w:rsid w:val="003A3369"/>
  </w:style>
  <w:style w:type="paragraph" w:customStyle="1" w:styleId="506A7544D2814215A7586E4FCEB8D5BC">
    <w:name w:val="506A7544D2814215A7586E4FCEB8D5BC"/>
    <w:rsid w:val="003A33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2016-06-02T00:00:00</PublishDate>
  <Abstract>Tài liệu giới thiệu và hướng dẫn sử dụng</Abstract>
  <CompanyAddress>Số 247 Cầu Giấy, Phường Dịch Vọng, Quận Cầu Giấy, TP Hà Nội</CompanyAddress>
  <CompanyPhone>043. 7931188</CompanyPhone>
  <CompanyFax>043. 7930979</CompanyFax>
  <CompanyEmail/>
</CoverPageProperties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32AB97DE-7C71-4533-96FA-5DADA06BFD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ADB4E8-8A32-45DE-8C42-64448FFC3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(Timeless design).dotx</Template>
  <TotalTime>368</TotalTime>
  <Pages>19</Pages>
  <Words>631</Words>
  <Characters>3602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Quản lý thẻ nhà báo</vt:lpstr>
    </vt:vector>
  </TitlesOfParts>
  <Company>Công ty cổ phần iNews</Company>
  <LinksUpToDate>false</LinksUpToDate>
  <CharactersWithSpaces>4225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thẻ nhà báo</dc:title>
  <dc:creator>A</dc:creator>
  <cp:keywords>tintuc.vn</cp:keywords>
  <cp:lastModifiedBy>A</cp:lastModifiedBy>
  <cp:revision>251</cp:revision>
  <cp:lastPrinted>2011-08-05T20:35:00Z</cp:lastPrinted>
  <dcterms:created xsi:type="dcterms:W3CDTF">2016-06-02T06:48:00Z</dcterms:created>
  <dcterms:modified xsi:type="dcterms:W3CDTF">2016-06-03T03:37:00Z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